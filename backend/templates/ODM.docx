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524B" w14:textId="77777777" w:rsidR="00BD1BB5" w:rsidRPr="00DF6A3A" w:rsidRDefault="00D75D25" w:rsidP="00D75D25">
      <w:pPr>
        <w:pStyle w:val="En-tte"/>
        <w:ind w:left="-1417" w:right="-1417"/>
      </w:pPr>
      <w:r w:rsidRPr="00DF6A3A">
        <w:rPr>
          <w:noProof/>
        </w:rPr>
        <w:pict w14:anchorId="37E76B1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34" type="#_x0000_t32" style="position:absolute;left:0;text-align:left;margin-left:-3.25pt;margin-top:-6.75pt;width:548.25pt;height:0;z-index:10" o:connectortype="straight" strokeweight="1.5pt"/>
        </w:pict>
      </w:r>
      <w:r w:rsidR="0075481B" w:rsidRPr="00DF6A3A">
        <w:rPr>
          <w:noProof/>
        </w:rPr>
        <w:pict w14:anchorId="44035799">
          <v:shape id="_x0000_s2132" type="#_x0000_t32" style="position:absolute;left:0;text-align:left;margin-left:10.35pt;margin-top:-8.15pt;width:525.75pt;height:0;z-index:8" o:connectortype="straight" strokecolor="#f2f2f2" strokeweight="1pt">
            <v:shadow on="t" type="perspective" color="#7f7f7f" opacity=".5" offset="1pt" offset2="-1pt"/>
          </v:shape>
        </w:pict>
      </w:r>
    </w:p>
    <w:p w14:paraId="030DDB78" w14:textId="77777777" w:rsidR="002016FE" w:rsidRPr="00DF6A3A" w:rsidRDefault="002016FE" w:rsidP="002016FE">
      <w:pPr>
        <w:pStyle w:val="Titre8"/>
      </w:pPr>
      <w:r w:rsidRPr="00DF6A3A">
        <w:t>ORDRE DE MISSION</w:t>
      </w:r>
    </w:p>
    <w:p w14:paraId="45A9445D" w14:textId="77777777" w:rsidR="002016FE" w:rsidRPr="00DF6A3A" w:rsidRDefault="002016FE" w:rsidP="002016FE">
      <w:pPr>
        <w:ind w:left="1134"/>
      </w:pPr>
    </w:p>
    <w:p w14:paraId="09B07F5A" w14:textId="77777777" w:rsidR="00A7525F" w:rsidRPr="00DF6A3A" w:rsidRDefault="00DB120E" w:rsidP="00DB120E">
      <w:pPr>
        <w:spacing w:line="240" w:lineRule="exact"/>
        <w:ind w:left="708"/>
        <w:rPr>
          <w:b/>
          <w:iCs/>
          <w:sz w:val="18"/>
          <w:szCs w:val="18"/>
        </w:rPr>
      </w:pPr>
      <w:r w:rsidRPr="00DF6A3A">
        <w:rPr>
          <w:rFonts w:ascii="Arial" w:hAnsi="Arial"/>
          <w:b/>
          <w:sz w:val="22"/>
        </w:rPr>
        <w:t>Je soussigné (é) : Mr EZ-ZOUINE EL MOSTAFA</w:t>
      </w:r>
      <w:r w:rsidR="00FC44A6" w:rsidRPr="00DF6A3A">
        <w:rPr>
          <w:rFonts w:ascii="Arial" w:hAnsi="Arial"/>
          <w:b/>
          <w:sz w:val="22"/>
        </w:rPr>
        <w:tab/>
      </w:r>
      <w:r w:rsidRPr="00DF6A3A">
        <w:rPr>
          <w:rFonts w:ascii="Arial" w:hAnsi="Arial"/>
          <w:b/>
          <w:sz w:val="22"/>
        </w:rPr>
        <w:t xml:space="preserve">     </w:t>
      </w:r>
      <w:r w:rsidR="002016FE" w:rsidRPr="00DF6A3A">
        <w:rPr>
          <w:rFonts w:ascii="Arial" w:hAnsi="Arial"/>
          <w:b/>
          <w:sz w:val="22"/>
        </w:rPr>
        <w:t xml:space="preserve">Fonction : </w:t>
      </w:r>
      <w:r w:rsidR="00FA4EB9" w:rsidRPr="00DF6A3A">
        <w:rPr>
          <w:rFonts w:ascii="Arial" w:hAnsi="Arial"/>
          <w:b/>
          <w:sz w:val="22"/>
        </w:rPr>
        <w:t>C</w:t>
      </w:r>
      <w:r w:rsidRPr="00DF6A3A">
        <w:rPr>
          <w:rFonts w:ascii="Arial" w:hAnsi="Arial"/>
          <w:b/>
          <w:sz w:val="22"/>
        </w:rPr>
        <w:t>hef de division</w:t>
      </w:r>
    </w:p>
    <w:p w14:paraId="531268D3" w14:textId="77777777" w:rsidR="002016FE" w:rsidRPr="00DF6A3A" w:rsidRDefault="002016FE" w:rsidP="002016FE">
      <w:pPr>
        <w:spacing w:line="240" w:lineRule="exact"/>
        <w:ind w:left="1134"/>
        <w:rPr>
          <w:rFonts w:ascii="Arial" w:hAnsi="Arial"/>
          <w:b/>
          <w:sz w:val="22"/>
        </w:rPr>
      </w:pPr>
    </w:p>
    <w:p w14:paraId="044C4B49" w14:textId="13E54787" w:rsidR="00FC44A6" w:rsidRPr="00DF6A3A" w:rsidRDefault="002016FE" w:rsidP="00D87C92">
      <w:pPr>
        <w:spacing w:line="240" w:lineRule="exact"/>
        <w:ind w:left="708"/>
        <w:rPr>
          <w:rFonts w:ascii="Arial" w:hAnsi="Arial"/>
          <w:b/>
          <w:sz w:val="22"/>
          <w:lang w:val="en-US"/>
        </w:rPr>
      </w:pPr>
      <w:r w:rsidRPr="00DF6A3A">
        <w:rPr>
          <w:rFonts w:ascii="Arial" w:hAnsi="Arial"/>
          <w:b/>
          <w:sz w:val="22"/>
          <w:lang w:val="en-US"/>
        </w:rPr>
        <w:t>Autorise         :</w:t>
      </w:r>
      <w:r w:rsidRPr="00DF6A3A">
        <w:rPr>
          <w:rFonts w:ascii="Arial" w:hAnsi="Arial"/>
          <w:sz w:val="22"/>
          <w:lang w:val="en-US"/>
        </w:rPr>
        <w:t xml:space="preserve"> </w:t>
      </w:r>
      <w:r w:rsidR="00E343EB">
        <w:rPr>
          <w:rFonts w:ascii="Arial" w:hAnsi="Arial"/>
          <w:b/>
          <w:sz w:val="22"/>
          <w:lang w:val="en-US"/>
        </w:rPr>
        <w:t>{{nome_complet}}</w:t>
      </w:r>
      <w:r w:rsidR="00DF6A3A" w:rsidRPr="00DF6A3A">
        <w:rPr>
          <w:rFonts w:ascii="Arial" w:hAnsi="Arial"/>
          <w:b/>
          <w:sz w:val="22"/>
          <w:lang w:val="en-US"/>
        </w:rPr>
        <w:t xml:space="preserve">                      </w:t>
      </w:r>
      <w:r w:rsidR="00FA4EB9" w:rsidRPr="00DF6A3A">
        <w:rPr>
          <w:rFonts w:ascii="Arial" w:hAnsi="Arial"/>
          <w:b/>
          <w:bCs/>
          <w:sz w:val="24"/>
          <w:szCs w:val="24"/>
          <w:lang w:val="en-US"/>
        </w:rPr>
        <w:t xml:space="preserve"> </w:t>
      </w:r>
      <w:r w:rsidR="00E343EB">
        <w:rPr>
          <w:rFonts w:ascii="Arial" w:hAnsi="Arial"/>
          <w:b/>
          <w:bCs/>
          <w:sz w:val="24"/>
          <w:szCs w:val="24"/>
          <w:lang w:val="en-US"/>
        </w:rPr>
        <w:t xml:space="preserve">      </w:t>
      </w:r>
      <w:r w:rsidR="00DB120E" w:rsidRPr="00DF6A3A">
        <w:rPr>
          <w:rFonts w:ascii="Arial" w:hAnsi="Arial"/>
          <w:b/>
          <w:bCs/>
          <w:sz w:val="24"/>
          <w:szCs w:val="24"/>
          <w:lang w:val="en-US"/>
        </w:rPr>
        <w:t>Mle:</w:t>
      </w:r>
      <w:r w:rsidR="00FA4EB9" w:rsidRPr="00DF6A3A">
        <w:rPr>
          <w:rFonts w:ascii="Arial" w:hAnsi="Arial"/>
          <w:b/>
          <w:bCs/>
          <w:sz w:val="24"/>
          <w:szCs w:val="24"/>
          <w:lang w:val="en-US"/>
        </w:rPr>
        <w:t xml:space="preserve"> </w:t>
      </w:r>
      <w:r w:rsidR="00E343EB">
        <w:rPr>
          <w:rFonts w:ascii="Arial" w:hAnsi="Arial"/>
          <w:b/>
          <w:sz w:val="22"/>
          <w:lang w:val="en-US"/>
        </w:rPr>
        <w:t>{{Matricule}}</w:t>
      </w:r>
    </w:p>
    <w:p w14:paraId="7DF0E0D2" w14:textId="77777777" w:rsidR="00FC44A6" w:rsidRPr="00DF6A3A" w:rsidRDefault="00FC44A6" w:rsidP="00DF6A3A">
      <w:pPr>
        <w:spacing w:line="240" w:lineRule="exact"/>
        <w:jc w:val="center"/>
        <w:rPr>
          <w:rFonts w:ascii="Arial" w:hAnsi="Arial"/>
          <w:b/>
          <w:sz w:val="22"/>
          <w:lang w:val="en-US"/>
        </w:rPr>
      </w:pPr>
    </w:p>
    <w:p w14:paraId="1CEDC610" w14:textId="77777777" w:rsidR="0075481B" w:rsidRPr="00DF6A3A" w:rsidRDefault="0075481B" w:rsidP="00FC44A6">
      <w:pPr>
        <w:spacing w:line="240" w:lineRule="exact"/>
        <w:ind w:left="708"/>
        <w:rPr>
          <w:rFonts w:ascii="Arial" w:hAnsi="Arial"/>
          <w:b/>
          <w:bCs/>
          <w:sz w:val="24"/>
          <w:szCs w:val="24"/>
        </w:rPr>
      </w:pPr>
      <w:r w:rsidRPr="00DF6A3A">
        <w:rPr>
          <w:rFonts w:ascii="Arial" w:hAnsi="Arial"/>
          <w:b/>
          <w:sz w:val="22"/>
        </w:rPr>
        <w:t xml:space="preserve">A </w:t>
      </w:r>
      <w:r w:rsidR="002016FE" w:rsidRPr="00DF6A3A">
        <w:rPr>
          <w:rFonts w:ascii="Arial" w:hAnsi="Arial"/>
          <w:b/>
          <w:sz w:val="22"/>
        </w:rPr>
        <w:t>se rendre à :</w:t>
      </w:r>
      <w:r w:rsidR="002016FE" w:rsidRPr="00DF6A3A">
        <w:rPr>
          <w:rFonts w:ascii="Arial" w:hAnsi="Arial"/>
          <w:sz w:val="22"/>
        </w:rPr>
        <w:t xml:space="preserve"> </w:t>
      </w:r>
    </w:p>
    <w:p w14:paraId="29C3AC93" w14:textId="04081169" w:rsidR="0075481B" w:rsidRPr="00E343EB" w:rsidRDefault="0075481B" w:rsidP="00E343EB">
      <w:pPr>
        <w:spacing w:before="120" w:line="320" w:lineRule="exact"/>
        <w:ind w:right="-851"/>
        <w:rPr>
          <w:rFonts w:ascii="Arial" w:hAnsi="Arial"/>
          <w:b/>
          <w:sz w:val="28"/>
          <w:szCs w:val="28"/>
        </w:rPr>
      </w:pPr>
      <w:r w:rsidRPr="00DF6A3A">
        <w:rPr>
          <w:rFonts w:ascii="Arial" w:hAnsi="Arial"/>
          <w:b/>
          <w:sz w:val="22"/>
        </w:rPr>
        <w:t xml:space="preserve">             </w:t>
      </w:r>
      <w:r w:rsidR="00E343EB" w:rsidRPr="00E343EB">
        <w:rPr>
          <w:b/>
          <w:iCs/>
          <w:sz w:val="28"/>
          <w:szCs w:val="28"/>
        </w:rPr>
        <w:t>{{localisations</w:t>
      </w:r>
      <w:r w:rsidR="00E343EB">
        <w:rPr>
          <w:b/>
          <w:iCs/>
          <w:sz w:val="28"/>
          <w:szCs w:val="28"/>
        </w:rPr>
        <w:t>_mission</w:t>
      </w:r>
      <w:r w:rsidR="00E343EB" w:rsidRPr="00E343EB">
        <w:rPr>
          <w:b/>
          <w:iCs/>
          <w:sz w:val="28"/>
          <w:szCs w:val="28"/>
        </w:rPr>
        <w:t>}}</w:t>
      </w:r>
    </w:p>
    <w:p w14:paraId="341A1AFF" w14:textId="59FE2951" w:rsidR="00A7525F" w:rsidRPr="00DF6A3A" w:rsidRDefault="001F5153" w:rsidP="00E343EB">
      <w:pPr>
        <w:spacing w:before="120" w:line="320" w:lineRule="exact"/>
        <w:ind w:left="3540" w:right="-1" w:hanging="2832"/>
        <w:rPr>
          <w:rFonts w:ascii="Arial" w:hAnsi="Arial"/>
          <w:b/>
          <w:sz w:val="22"/>
        </w:rPr>
      </w:pPr>
      <w:r w:rsidRPr="00DF6A3A">
        <w:rPr>
          <w:rFonts w:ascii="Arial" w:hAnsi="Arial"/>
          <w:b/>
          <w:sz w:val="22"/>
        </w:rPr>
        <w:t xml:space="preserve">Objet de la mission : </w:t>
      </w:r>
      <w:r w:rsidR="00E343EB" w:rsidRPr="00E343EB">
        <w:rPr>
          <w:b/>
          <w:iCs/>
          <w:sz w:val="28"/>
          <w:szCs w:val="28"/>
        </w:rPr>
        <w:t>{{Objet_mission}}</w:t>
      </w:r>
      <w:r w:rsidR="00E343EB">
        <w:rPr>
          <w:b/>
          <w:iCs/>
          <w:sz w:val="28"/>
          <w:szCs w:val="28"/>
        </w:rPr>
        <w:t xml:space="preserve"> </w:t>
      </w:r>
    </w:p>
    <w:p w14:paraId="688A7609" w14:textId="77777777" w:rsidR="00A7525F" w:rsidRPr="00DF6A3A" w:rsidRDefault="00A7525F" w:rsidP="00055363">
      <w:pPr>
        <w:spacing w:before="120" w:line="320" w:lineRule="exact"/>
        <w:ind w:right="-851"/>
        <w:rPr>
          <w:rFonts w:ascii="Arial" w:hAnsi="Arial"/>
          <w:b/>
          <w:sz w:val="22"/>
        </w:rPr>
      </w:pP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7"/>
        <w:gridCol w:w="1215"/>
        <w:gridCol w:w="1215"/>
        <w:gridCol w:w="1134"/>
        <w:gridCol w:w="1276"/>
      </w:tblGrid>
      <w:tr w:rsidR="00547AFF" w:rsidRPr="00DF6A3A" w14:paraId="1D4A4C86" w14:textId="77777777" w:rsidTr="007236FB">
        <w:tblPrEx>
          <w:tblCellMar>
            <w:top w:w="0" w:type="dxa"/>
            <w:bottom w:w="0" w:type="dxa"/>
          </w:tblCellMar>
        </w:tblPrEx>
        <w:trPr>
          <w:trHeight w:hRule="exact" w:val="271"/>
          <w:jc w:val="center"/>
        </w:trPr>
        <w:tc>
          <w:tcPr>
            <w:tcW w:w="2127" w:type="dxa"/>
            <w:vAlign w:val="center"/>
          </w:tcPr>
          <w:p w14:paraId="22DF2976" w14:textId="77777777" w:rsidR="00547AFF" w:rsidRPr="00DF6A3A" w:rsidRDefault="00547AFF" w:rsidP="007236FB">
            <w:pPr>
              <w:rPr>
                <w:rFonts w:ascii="Arial" w:hAnsi="Arial"/>
                <w:sz w:val="22"/>
              </w:rPr>
            </w:pPr>
            <w:r w:rsidRPr="00DF6A3A">
              <w:rPr>
                <w:rFonts w:ascii="Arial" w:hAnsi="Arial"/>
                <w:b/>
                <w:sz w:val="22"/>
              </w:rPr>
              <w:t>Date de Départ :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666D0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Jour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31653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Mois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C430B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Année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4F57C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Heure</w:t>
            </w:r>
          </w:p>
        </w:tc>
      </w:tr>
      <w:tr w:rsidR="00547AFF" w:rsidRPr="00DF6A3A" w14:paraId="19AD1CAA" w14:textId="77777777" w:rsidTr="007236FB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2127" w:type="dxa"/>
          </w:tcPr>
          <w:p w14:paraId="4666662E" w14:textId="77777777" w:rsidR="00547AFF" w:rsidRPr="00DF6A3A" w:rsidRDefault="00547AFF" w:rsidP="007236FB">
            <w:pPr>
              <w:rPr>
                <w:sz w:val="22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6AC0B6" w14:textId="13D13D79" w:rsidR="00547AFF" w:rsidRPr="00DF6A3A" w:rsidRDefault="00E343EB" w:rsidP="007236F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{{jour_depart}}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FE354" w14:textId="1F141FE6" w:rsidR="00547AFF" w:rsidRPr="00DF6A3A" w:rsidRDefault="00E343EB" w:rsidP="00AA0FAE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{{mois_depart}}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70E5DA" w14:textId="449C7D95" w:rsidR="00547AFF" w:rsidRPr="00DF6A3A" w:rsidRDefault="00E343EB" w:rsidP="00AA0FAE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{{anne_depart}}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2EE251" w14:textId="0C7682C3" w:rsidR="00547AFF" w:rsidRPr="00DF6A3A" w:rsidRDefault="00E343EB" w:rsidP="007236F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{{heure_depart}}</w:t>
            </w:r>
          </w:p>
        </w:tc>
      </w:tr>
    </w:tbl>
    <w:p w14:paraId="21315411" w14:textId="77777777" w:rsidR="00547AFF" w:rsidRPr="00DF6A3A" w:rsidRDefault="00547AFF" w:rsidP="00547AFF">
      <w:pPr>
        <w:rPr>
          <w:sz w:val="22"/>
        </w:rPr>
      </w:pP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7"/>
        <w:gridCol w:w="1204"/>
        <w:gridCol w:w="1205"/>
        <w:gridCol w:w="1114"/>
        <w:gridCol w:w="1296"/>
      </w:tblGrid>
      <w:tr w:rsidR="00547AFF" w:rsidRPr="00DF6A3A" w14:paraId="01B9CB74" w14:textId="77777777" w:rsidTr="007236FB">
        <w:tblPrEx>
          <w:tblCellMar>
            <w:top w:w="0" w:type="dxa"/>
            <w:bottom w:w="0" w:type="dxa"/>
          </w:tblCellMar>
        </w:tblPrEx>
        <w:trPr>
          <w:trHeight w:hRule="exact" w:val="286"/>
          <w:jc w:val="center"/>
        </w:trPr>
        <w:tc>
          <w:tcPr>
            <w:tcW w:w="2127" w:type="dxa"/>
            <w:vAlign w:val="center"/>
          </w:tcPr>
          <w:p w14:paraId="7C72CD64" w14:textId="77777777" w:rsidR="00547AFF" w:rsidRPr="00DF6A3A" w:rsidRDefault="00547AFF" w:rsidP="007236FB">
            <w:pPr>
              <w:rPr>
                <w:rFonts w:ascii="Arial" w:hAnsi="Arial"/>
                <w:sz w:val="22"/>
              </w:rPr>
            </w:pPr>
            <w:r w:rsidRPr="00DF6A3A">
              <w:rPr>
                <w:rFonts w:ascii="Arial" w:hAnsi="Arial"/>
                <w:b/>
                <w:sz w:val="22"/>
              </w:rPr>
              <w:t>Date de Retour :</w:t>
            </w: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E5E87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Jour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D3BC9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Mois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B4039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Année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B9903" w14:textId="77777777" w:rsidR="00547AFF" w:rsidRPr="00DF6A3A" w:rsidRDefault="00547AFF" w:rsidP="007236FB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Heure</w:t>
            </w:r>
          </w:p>
        </w:tc>
      </w:tr>
      <w:tr w:rsidR="00547AFF" w:rsidRPr="00DF6A3A" w14:paraId="1F647867" w14:textId="77777777" w:rsidTr="007236FB">
        <w:tblPrEx>
          <w:tblCellMar>
            <w:top w:w="0" w:type="dxa"/>
            <w:bottom w:w="0" w:type="dxa"/>
          </w:tblCellMar>
        </w:tblPrEx>
        <w:trPr>
          <w:trHeight w:val="328"/>
          <w:jc w:val="center"/>
        </w:trPr>
        <w:tc>
          <w:tcPr>
            <w:tcW w:w="2127" w:type="dxa"/>
          </w:tcPr>
          <w:p w14:paraId="4FBEDFEE" w14:textId="77777777" w:rsidR="00547AFF" w:rsidRPr="00DF6A3A" w:rsidRDefault="00547AFF" w:rsidP="007236FB">
            <w:pPr>
              <w:rPr>
                <w:b/>
                <w:sz w:val="24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18F8B" w14:textId="54FBB300" w:rsidR="00547AFF" w:rsidRPr="00DF6A3A" w:rsidRDefault="00E343EB" w:rsidP="007236F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{{jour_retour}}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CAF6D" w14:textId="3650083D" w:rsidR="00547AFF" w:rsidRPr="00DF6A3A" w:rsidRDefault="00E343EB" w:rsidP="007236F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{{mois_retour}}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2999B" w14:textId="787E3FB7" w:rsidR="00547AFF" w:rsidRPr="00DF6A3A" w:rsidRDefault="00E343EB" w:rsidP="007236F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{{anne_retour}}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BB7AD7" w14:textId="5F8FF0B7" w:rsidR="00547AFF" w:rsidRPr="00DF6A3A" w:rsidRDefault="00E343EB" w:rsidP="00AA0FAE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{{heure_retour}}</w:t>
            </w:r>
          </w:p>
        </w:tc>
      </w:tr>
    </w:tbl>
    <w:p w14:paraId="6C6BC947" w14:textId="77777777" w:rsidR="00A7525F" w:rsidRPr="00DF6A3A" w:rsidRDefault="00547AFF" w:rsidP="00FC44A6">
      <w:pPr>
        <w:rPr>
          <w:b/>
        </w:rPr>
      </w:pPr>
      <w:r w:rsidRPr="00DF6A3A">
        <w:rPr>
          <w:b/>
        </w:rPr>
        <w:t xml:space="preserve">                     </w:t>
      </w:r>
    </w:p>
    <w:p w14:paraId="7E159C07" w14:textId="77777777" w:rsidR="00547AFF" w:rsidRPr="00DF6A3A" w:rsidRDefault="00A7525F" w:rsidP="00FC44A6">
      <w:pPr>
        <w:rPr>
          <w:rFonts w:ascii="Arial" w:hAnsi="Arial"/>
          <w:sz w:val="22"/>
        </w:rPr>
      </w:pPr>
      <w:r w:rsidRPr="00DF6A3A">
        <w:rPr>
          <w:b/>
        </w:rPr>
        <w:t xml:space="preserve">             </w:t>
      </w:r>
      <w:r w:rsidR="00547AFF" w:rsidRPr="00DF6A3A">
        <w:rPr>
          <w:b/>
        </w:rPr>
        <w:t xml:space="preserve"> </w:t>
      </w:r>
      <w:r w:rsidR="00547AFF" w:rsidRPr="00DF6A3A">
        <w:rPr>
          <w:rFonts w:ascii="Arial" w:hAnsi="Arial"/>
          <w:b/>
          <w:sz w:val="22"/>
        </w:rPr>
        <w:t xml:space="preserve">Itinéraire : </w:t>
      </w:r>
      <w:r w:rsidRPr="00DF6A3A">
        <w:rPr>
          <w:rFonts w:ascii="Arial" w:hAnsi="Arial"/>
          <w:b/>
          <w:sz w:val="22"/>
        </w:rPr>
        <w:t>……………………………………………………………………………………………</w:t>
      </w:r>
      <w:r w:rsidR="00BD1BB5" w:rsidRPr="00DF6A3A">
        <w:rPr>
          <w:rFonts w:ascii="Arial" w:hAnsi="Arial"/>
          <w:b/>
          <w:sz w:val="22"/>
        </w:rPr>
        <w:t>……</w:t>
      </w:r>
      <w:r w:rsidRPr="00DF6A3A">
        <w:rPr>
          <w:rFonts w:ascii="Arial" w:hAnsi="Arial"/>
          <w:b/>
          <w:sz w:val="22"/>
        </w:rPr>
        <w:t>…….</w:t>
      </w:r>
    </w:p>
    <w:p w14:paraId="1E0FC6D6" w14:textId="77777777" w:rsidR="00547AFF" w:rsidRPr="00DF6A3A" w:rsidRDefault="00A7525F" w:rsidP="0062094E">
      <w:pPr>
        <w:spacing w:line="320" w:lineRule="exact"/>
        <w:rPr>
          <w:rFonts w:ascii="Arial" w:hAnsi="Arial"/>
          <w:sz w:val="22"/>
        </w:rPr>
      </w:pPr>
      <w:r w:rsidRPr="00DF6A3A">
        <w:rPr>
          <w:rFonts w:ascii="Arial" w:hAnsi="Arial"/>
          <w:b/>
          <w:sz w:val="22"/>
        </w:rPr>
        <w:t xml:space="preserve">           </w:t>
      </w:r>
      <w:r w:rsidR="0075481B" w:rsidRPr="00DF6A3A">
        <w:rPr>
          <w:rFonts w:ascii="Arial" w:hAnsi="Arial"/>
          <w:b/>
          <w:sz w:val="22"/>
        </w:rPr>
        <w:t xml:space="preserve"> </w:t>
      </w:r>
      <w:r w:rsidR="00547AFF" w:rsidRPr="00DF6A3A">
        <w:rPr>
          <w:rFonts w:ascii="Arial" w:hAnsi="Arial"/>
          <w:b/>
          <w:sz w:val="22"/>
        </w:rPr>
        <w:t>Moyen de transport</w:t>
      </w:r>
      <w:r w:rsidR="00547AFF" w:rsidRPr="00DF6A3A">
        <w:rPr>
          <w:rFonts w:ascii="Arial" w:hAnsi="Arial"/>
          <w:b/>
          <w:i/>
          <w:sz w:val="22"/>
        </w:rPr>
        <w:t xml:space="preserve"> :</w:t>
      </w:r>
    </w:p>
    <w:p w14:paraId="5E4BB0D2" w14:textId="77777777" w:rsidR="00547AFF" w:rsidRPr="00DF6A3A" w:rsidRDefault="00547AFF" w:rsidP="00547AFF">
      <w:pPr>
        <w:spacing w:before="120"/>
        <w:ind w:left="1134"/>
        <w:rPr>
          <w:sz w:val="18"/>
        </w:rPr>
      </w:pPr>
      <w:r w:rsidRPr="00DF6A3A">
        <w:rPr>
          <w:rFonts w:ascii="Arial" w:hAnsi="Arial"/>
          <w:noProof/>
          <w:sz w:val="22"/>
        </w:rPr>
        <w:pict w14:anchorId="4F445C0D">
          <v:rect id="_x0000_s2128" style="position:absolute;left:0;text-align:left;margin-left:127.7pt;margin-top:6.75pt;width:14.75pt;height:13.45pt;z-index:4">
            <v:textbox style="mso-next-textbox:#_x0000_s2128">
              <w:txbxContent>
                <w:p w14:paraId="1AE6FE31" w14:textId="77777777" w:rsidR="00547AFF" w:rsidRDefault="00547AFF" w:rsidP="00547AFF"/>
              </w:txbxContent>
            </v:textbox>
          </v:rect>
        </w:pict>
      </w:r>
      <w:r w:rsidRPr="00DF6A3A">
        <w:rPr>
          <w:rFonts w:ascii="Arial" w:hAnsi="Arial"/>
          <w:noProof/>
          <w:sz w:val="22"/>
        </w:rPr>
        <w:pict w14:anchorId="0C8C45E7">
          <v:rect id="_x0000_s2130" style="position:absolute;left:0;text-align:left;margin-left:488.45pt;margin-top:6.95pt;width:9.75pt;height:13.45pt;z-index:6"/>
        </w:pict>
      </w:r>
      <w:r w:rsidRPr="00DF6A3A">
        <w:rPr>
          <w:rFonts w:ascii="Arial" w:hAnsi="Arial"/>
          <w:noProof/>
          <w:sz w:val="22"/>
        </w:rPr>
        <w:pict w14:anchorId="7C6266F6">
          <v:rect id="_x0000_s2129" style="position:absolute;left:0;text-align:left;margin-left:425.45pt;margin-top:6.95pt;width:9.75pt;height:13.45pt;z-index:5"/>
        </w:pict>
      </w:r>
      <w:r w:rsidRPr="00DF6A3A">
        <w:rPr>
          <w:rFonts w:ascii="Arial" w:hAnsi="Arial"/>
          <w:noProof/>
          <w:sz w:val="22"/>
        </w:rPr>
        <w:pict w14:anchorId="6614E679">
          <v:rect id="_x0000_s2127" style="position:absolute;left:0;text-align:left;margin-left:374.7pt;margin-top:6.95pt;width:9.75pt;height:14.2pt;z-index:3"/>
        </w:pict>
      </w:r>
      <w:r w:rsidRPr="00DF6A3A">
        <w:rPr>
          <w:rFonts w:ascii="Arial" w:hAnsi="Arial"/>
          <w:noProof/>
          <w:sz w:val="22"/>
        </w:rPr>
        <w:pict w14:anchorId="4ADA9A94">
          <v:rect id="_x0000_s2126" style="position:absolute;left:0;text-align:left;margin-left:252.45pt;margin-top:8.25pt;width:9.75pt;height:13.35pt;z-index:2"/>
        </w:pict>
      </w:r>
      <w:r w:rsidRPr="00DF6A3A">
        <w:rPr>
          <w:rFonts w:ascii="Arial" w:hAnsi="Arial"/>
          <w:noProof/>
          <w:sz w:val="22"/>
        </w:rPr>
        <w:pict w14:anchorId="3F690BD0">
          <v:rect id="_x0000_s2125" style="position:absolute;left:0;text-align:left;margin-left:183.95pt;margin-top:8.05pt;width:9.75pt;height:13.45pt;z-index:1"/>
        </w:pict>
      </w:r>
      <w:r w:rsidRPr="00DF6A3A">
        <w:rPr>
          <w:sz w:val="18"/>
        </w:rPr>
        <w:t>Voiture de service              Train                Autocar                Voiture personnelle (</w:t>
      </w:r>
      <w:r w:rsidRPr="00DF6A3A">
        <w:rPr>
          <w:b/>
          <w:bCs/>
          <w:sz w:val="24"/>
          <w:szCs w:val="24"/>
        </w:rPr>
        <w:t>*</w:t>
      </w:r>
      <w:r w:rsidRPr="00DF6A3A">
        <w:rPr>
          <w:b/>
          <w:bCs/>
          <w:sz w:val="10"/>
          <w:szCs w:val="10"/>
        </w:rPr>
        <w:t xml:space="preserve"> </w:t>
      </w:r>
      <w:r w:rsidRPr="00DF6A3A">
        <w:rPr>
          <w:sz w:val="18"/>
        </w:rPr>
        <w:t>)              avion                   Autres</w:t>
      </w:r>
    </w:p>
    <w:p w14:paraId="18CB4128" w14:textId="06BEAF5C" w:rsidR="00547AFF" w:rsidRPr="00DF6A3A" w:rsidRDefault="00547AFF" w:rsidP="00FC44A6">
      <w:pPr>
        <w:tabs>
          <w:tab w:val="left" w:pos="6237"/>
        </w:tabs>
        <w:spacing w:before="240"/>
        <w:rPr>
          <w:rFonts w:ascii="Arial" w:hAnsi="Arial"/>
        </w:rPr>
      </w:pPr>
      <w:r w:rsidRPr="00DF6A3A">
        <w:rPr>
          <w:rFonts w:ascii="Arial" w:hAnsi="Arial"/>
          <w:sz w:val="22"/>
        </w:rPr>
        <w:tab/>
      </w:r>
      <w:r w:rsidRPr="00DF6A3A">
        <w:rPr>
          <w:rFonts w:ascii="Arial" w:hAnsi="Arial"/>
        </w:rPr>
        <w:t xml:space="preserve">Fait </w:t>
      </w:r>
      <w:r w:rsidR="00C2520E" w:rsidRPr="00DF6A3A">
        <w:rPr>
          <w:rFonts w:ascii="Arial" w:hAnsi="Arial"/>
        </w:rPr>
        <w:t xml:space="preserve">      </w:t>
      </w:r>
      <w:r w:rsidR="00E343EB">
        <w:rPr>
          <w:b/>
          <w:iCs/>
          <w:sz w:val="18"/>
          <w:szCs w:val="18"/>
        </w:rPr>
        <w:t>Casablanca</w:t>
      </w:r>
      <w:r w:rsidR="007D79E7" w:rsidRPr="00DF6A3A">
        <w:rPr>
          <w:rFonts w:ascii="Arial" w:hAnsi="Arial"/>
        </w:rPr>
        <w:tab/>
      </w:r>
      <w:r w:rsidRPr="00DF6A3A">
        <w:rPr>
          <w:rFonts w:ascii="Arial" w:hAnsi="Arial"/>
        </w:rPr>
        <w:t xml:space="preserve"> </w:t>
      </w:r>
      <w:r w:rsidR="00E343EB" w:rsidRPr="00DF6A3A">
        <w:rPr>
          <w:rFonts w:ascii="Arial" w:hAnsi="Arial"/>
        </w:rPr>
        <w:t xml:space="preserve"> ,</w:t>
      </w:r>
      <w:r w:rsidRPr="00DF6A3A">
        <w:rPr>
          <w:rFonts w:ascii="Arial" w:hAnsi="Arial"/>
        </w:rPr>
        <w:t xml:space="preserve"> le</w:t>
      </w:r>
      <w:r w:rsidR="00E343EB">
        <w:rPr>
          <w:rFonts w:ascii="Arial" w:hAnsi="Arial"/>
        </w:rPr>
        <w:t xml:space="preserve"> </w:t>
      </w:r>
      <w:r w:rsidR="00E343EB">
        <w:rPr>
          <w:b/>
          <w:iCs/>
          <w:sz w:val="18"/>
          <w:szCs w:val="18"/>
        </w:rPr>
        <w:t>{{date_actuel}}</w:t>
      </w:r>
    </w:p>
    <w:p w14:paraId="488F5F57" w14:textId="77777777" w:rsidR="00547AFF" w:rsidRPr="00DF6A3A" w:rsidRDefault="00547AFF" w:rsidP="00547AFF">
      <w:pPr>
        <w:pStyle w:val="En-tte"/>
        <w:tabs>
          <w:tab w:val="clear" w:pos="4536"/>
          <w:tab w:val="clear" w:pos="9072"/>
          <w:tab w:val="left" w:pos="6804"/>
        </w:tabs>
      </w:pPr>
    </w:p>
    <w:p w14:paraId="3F497535" w14:textId="77777777" w:rsidR="00547AFF" w:rsidRPr="00DF6A3A" w:rsidRDefault="00547AFF" w:rsidP="00547AFF">
      <w:pPr>
        <w:tabs>
          <w:tab w:val="left" w:pos="6521"/>
        </w:tabs>
        <w:rPr>
          <w:rFonts w:ascii="Arial" w:hAnsi="Arial"/>
        </w:rPr>
      </w:pPr>
      <w:r w:rsidRPr="00DF6A3A">
        <w:rPr>
          <w:rFonts w:ascii="Arial" w:hAnsi="Arial"/>
        </w:rPr>
        <w:tab/>
        <w:t xml:space="preserve">  </w:t>
      </w:r>
      <w:r w:rsidRPr="00DF6A3A">
        <w:rPr>
          <w:rFonts w:ascii="Arial" w:hAnsi="Arial"/>
          <w:b/>
        </w:rPr>
        <w:t xml:space="preserve">Signature et cachet </w:t>
      </w:r>
      <w:r w:rsidR="0062094E" w:rsidRPr="00DF6A3A">
        <w:rPr>
          <w:rFonts w:ascii="Arial" w:hAnsi="Arial"/>
          <w:b/>
        </w:rPr>
        <w:t>du Chef de Service</w:t>
      </w:r>
    </w:p>
    <w:p w14:paraId="00223B9D" w14:textId="77777777" w:rsidR="002016FE" w:rsidRPr="00DF6A3A" w:rsidRDefault="002016FE" w:rsidP="002016FE">
      <w:pPr>
        <w:ind w:left="1134"/>
        <w:rPr>
          <w:i/>
          <w:sz w:val="16"/>
        </w:rPr>
      </w:pPr>
    </w:p>
    <w:p w14:paraId="3C55A2D8" w14:textId="77777777" w:rsidR="002016FE" w:rsidRPr="00DF6A3A" w:rsidRDefault="002016FE" w:rsidP="002016FE">
      <w:pPr>
        <w:ind w:left="1134"/>
        <w:rPr>
          <w:i/>
          <w:sz w:val="16"/>
        </w:rPr>
      </w:pPr>
    </w:p>
    <w:p w14:paraId="3C5503C6" w14:textId="77777777" w:rsidR="002016FE" w:rsidRPr="00DF6A3A" w:rsidRDefault="002016FE" w:rsidP="002016FE">
      <w:pPr>
        <w:ind w:left="1134"/>
        <w:rPr>
          <w:i/>
          <w:sz w:val="16"/>
        </w:rPr>
      </w:pPr>
    </w:p>
    <w:p w14:paraId="247E99D9" w14:textId="77777777" w:rsidR="002016FE" w:rsidRPr="00DF6A3A" w:rsidRDefault="002016FE" w:rsidP="002016FE">
      <w:pPr>
        <w:ind w:left="1134"/>
        <w:rPr>
          <w:i/>
          <w:sz w:val="16"/>
        </w:rPr>
      </w:pPr>
    </w:p>
    <w:p w14:paraId="27E0E849" w14:textId="77777777" w:rsidR="002016FE" w:rsidRPr="00DF6A3A" w:rsidRDefault="002016FE" w:rsidP="00E343EB">
      <w:pPr>
        <w:rPr>
          <w:i/>
          <w:sz w:val="16"/>
        </w:rPr>
      </w:pPr>
    </w:p>
    <w:p w14:paraId="7A3BF2CF" w14:textId="77777777" w:rsidR="002016FE" w:rsidRPr="00DF6A3A" w:rsidRDefault="002016FE" w:rsidP="002016FE">
      <w:pPr>
        <w:rPr>
          <w:rFonts w:ascii="Arial" w:hAnsi="Arial"/>
          <w:sz w:val="16"/>
        </w:rPr>
      </w:pPr>
      <w:r w:rsidRPr="00DF6A3A">
        <w:rPr>
          <w:rFonts w:ascii="Arial" w:hAnsi="Arial"/>
          <w:sz w:val="16"/>
        </w:rPr>
        <w:t xml:space="preserve">   </w:t>
      </w:r>
      <w:r w:rsidR="0075481B" w:rsidRPr="00DF6A3A">
        <w:rPr>
          <w:rFonts w:ascii="Arial" w:hAnsi="Arial"/>
          <w:sz w:val="16"/>
        </w:rPr>
        <w:tab/>
      </w:r>
      <w:r w:rsidRPr="00DF6A3A">
        <w:rPr>
          <w:rFonts w:ascii="Arial" w:hAnsi="Arial"/>
          <w:sz w:val="16"/>
        </w:rPr>
        <w:t xml:space="preserve"> (*)  Sous réserve d’avoir  l’autorisation </w:t>
      </w:r>
    </w:p>
    <w:p w14:paraId="68DEFB8A" w14:textId="77777777" w:rsidR="002016FE" w:rsidRPr="00DF6A3A" w:rsidRDefault="0075481B" w:rsidP="002016FE">
      <w:pPr>
        <w:ind w:left="1134"/>
        <w:rPr>
          <w:rFonts w:ascii="Arial" w:hAnsi="Arial"/>
        </w:rPr>
      </w:pPr>
      <w:r w:rsidRPr="00DF6A3A">
        <w:rPr>
          <w:rFonts w:ascii="Arial" w:hAnsi="Arial"/>
          <w:noProof/>
        </w:rPr>
        <w:pict w14:anchorId="3BF7018E">
          <v:shape id="_x0000_s2133" type="#_x0000_t32" style="position:absolute;left:0;text-align:left;margin-left:10.35pt;margin-top:3.5pt;width:521pt;height:3.4pt;z-index:9" o:connectortype="straight" strokecolor="#f2f2f2" strokeweight="1pt">
            <v:shadow on="t" type="perspective" color="#7f7f7f" opacity=".5" offset="1pt" offset2="-1pt"/>
          </v:shape>
        </w:pict>
      </w:r>
    </w:p>
    <w:p w14:paraId="4D64BF37" w14:textId="77777777" w:rsidR="002016FE" w:rsidRPr="00DF6A3A" w:rsidRDefault="002016FE" w:rsidP="002016FE">
      <w:pPr>
        <w:outlineLvl w:val="0"/>
        <w:rPr>
          <w:rFonts w:ascii="Arial" w:hAnsi="Arial"/>
          <w:b/>
          <w:bCs/>
        </w:rPr>
      </w:pPr>
      <w:r w:rsidRPr="00DF6A3A">
        <w:rPr>
          <w:rFonts w:ascii="Arial" w:hAnsi="Arial"/>
          <w:b/>
          <w:bCs/>
        </w:rPr>
        <w:t xml:space="preserve">   </w:t>
      </w:r>
      <w:r w:rsidR="0075481B" w:rsidRPr="00DF6A3A">
        <w:rPr>
          <w:rFonts w:ascii="Arial" w:hAnsi="Arial"/>
          <w:b/>
          <w:bCs/>
        </w:rPr>
        <w:tab/>
      </w:r>
      <w:r w:rsidRPr="00DF6A3A">
        <w:rPr>
          <w:rFonts w:ascii="Arial" w:hAnsi="Arial"/>
          <w:b/>
          <w:bCs/>
        </w:rPr>
        <w:t>Partie à renseigner après réalisation de la mission :</w:t>
      </w:r>
    </w:p>
    <w:p w14:paraId="2D0871E8" w14:textId="77777777" w:rsidR="002016FE" w:rsidRPr="00DF6A3A" w:rsidRDefault="002016FE" w:rsidP="002016FE">
      <w:pPr>
        <w:numPr>
          <w:ilvl w:val="0"/>
          <w:numId w:val="6"/>
        </w:numPr>
        <w:spacing w:before="120"/>
        <w:rPr>
          <w:sz w:val="22"/>
        </w:rPr>
      </w:pPr>
      <w:r w:rsidRPr="00DF6A3A">
        <w:rPr>
          <w:rFonts w:ascii="Arial" w:hAnsi="Arial"/>
        </w:rPr>
        <w:t>le changement de la durée du déplacement :</w:t>
      </w:r>
      <w:r w:rsidRPr="00DF6A3A">
        <w:rPr>
          <w:sz w:val="22"/>
        </w:rPr>
        <w:t xml:space="preserve">  </w:t>
      </w:r>
    </w:p>
    <w:p w14:paraId="38068B5A" w14:textId="77777777" w:rsidR="002016FE" w:rsidRPr="00DF6A3A" w:rsidRDefault="002016FE" w:rsidP="002016FE">
      <w:pPr>
        <w:spacing w:before="120"/>
        <w:ind w:left="1494"/>
        <w:rPr>
          <w:sz w:val="22"/>
        </w:rPr>
      </w:pPr>
      <w:r w:rsidRPr="00DF6A3A">
        <w:rPr>
          <w:sz w:val="22"/>
        </w:rPr>
        <w:t xml:space="preserve">               </w: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7"/>
        <w:gridCol w:w="1215"/>
        <w:gridCol w:w="1215"/>
        <w:gridCol w:w="1134"/>
        <w:gridCol w:w="1276"/>
      </w:tblGrid>
      <w:tr w:rsidR="002016FE" w:rsidRPr="00DF6A3A" w14:paraId="538BFD0F" w14:textId="77777777" w:rsidTr="00F82386">
        <w:tblPrEx>
          <w:tblCellMar>
            <w:top w:w="0" w:type="dxa"/>
            <w:bottom w:w="0" w:type="dxa"/>
          </w:tblCellMar>
        </w:tblPrEx>
        <w:trPr>
          <w:trHeight w:hRule="exact" w:val="271"/>
          <w:jc w:val="center"/>
        </w:trPr>
        <w:tc>
          <w:tcPr>
            <w:tcW w:w="2127" w:type="dxa"/>
            <w:vAlign w:val="center"/>
          </w:tcPr>
          <w:p w14:paraId="6E1CCCC4" w14:textId="77777777" w:rsidR="002016FE" w:rsidRPr="00DF6A3A" w:rsidRDefault="002016FE" w:rsidP="00F82386">
            <w:pPr>
              <w:rPr>
                <w:rFonts w:ascii="Arial" w:hAnsi="Arial"/>
                <w:sz w:val="22"/>
              </w:rPr>
            </w:pPr>
            <w:r w:rsidRPr="00DF6A3A">
              <w:rPr>
                <w:rFonts w:ascii="Arial" w:hAnsi="Arial"/>
                <w:b/>
                <w:sz w:val="22"/>
              </w:rPr>
              <w:t>Date de Départ :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6992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Jour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6F54F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Mois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DA76C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Année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CBE43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Heure</w:t>
            </w:r>
          </w:p>
        </w:tc>
      </w:tr>
      <w:tr w:rsidR="00E343EB" w:rsidRPr="00DF6A3A" w14:paraId="7D156DA8" w14:textId="77777777" w:rsidTr="00F82386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2127" w:type="dxa"/>
          </w:tcPr>
          <w:p w14:paraId="3C7817CB" w14:textId="77777777" w:rsidR="00E343EB" w:rsidRPr="00DF6A3A" w:rsidRDefault="00E343EB" w:rsidP="00E343EB">
            <w:pPr>
              <w:rPr>
                <w:sz w:val="22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359D70" w14:textId="3454AF4F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{{jour_depart}}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5B199" w14:textId="2FD62904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{{mois_depart}}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B013D" w14:textId="45F04496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{{anne_depart}}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B6604" w14:textId="2D8408EF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{{heure_depart}}</w:t>
            </w:r>
          </w:p>
        </w:tc>
      </w:tr>
    </w:tbl>
    <w:p w14:paraId="3A1CCDCD" w14:textId="77777777" w:rsidR="002016FE" w:rsidRPr="00DF6A3A" w:rsidRDefault="002016FE" w:rsidP="002016FE">
      <w:pPr>
        <w:rPr>
          <w:sz w:val="22"/>
        </w:rPr>
      </w:pP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7"/>
        <w:gridCol w:w="1204"/>
        <w:gridCol w:w="1205"/>
        <w:gridCol w:w="1114"/>
        <w:gridCol w:w="1296"/>
      </w:tblGrid>
      <w:tr w:rsidR="002016FE" w:rsidRPr="00DF6A3A" w14:paraId="1CAD53DB" w14:textId="77777777" w:rsidTr="00F82386">
        <w:tblPrEx>
          <w:tblCellMar>
            <w:top w:w="0" w:type="dxa"/>
            <w:bottom w:w="0" w:type="dxa"/>
          </w:tblCellMar>
        </w:tblPrEx>
        <w:trPr>
          <w:trHeight w:hRule="exact" w:val="286"/>
          <w:jc w:val="center"/>
        </w:trPr>
        <w:tc>
          <w:tcPr>
            <w:tcW w:w="2127" w:type="dxa"/>
            <w:vAlign w:val="center"/>
          </w:tcPr>
          <w:p w14:paraId="7E101067" w14:textId="77777777" w:rsidR="002016FE" w:rsidRPr="00DF6A3A" w:rsidRDefault="002016FE" w:rsidP="00F82386">
            <w:pPr>
              <w:rPr>
                <w:rFonts w:ascii="Arial" w:hAnsi="Arial"/>
                <w:sz w:val="22"/>
              </w:rPr>
            </w:pPr>
            <w:r w:rsidRPr="00DF6A3A">
              <w:rPr>
                <w:rFonts w:ascii="Arial" w:hAnsi="Arial"/>
                <w:b/>
                <w:sz w:val="22"/>
              </w:rPr>
              <w:t>Date de Retour :</w:t>
            </w: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244F1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Jour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B9F66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Mois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F01B1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Année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0C409" w14:textId="77777777" w:rsidR="002016FE" w:rsidRPr="00DF6A3A" w:rsidRDefault="002016FE" w:rsidP="00F82386">
            <w:pPr>
              <w:jc w:val="center"/>
              <w:rPr>
                <w:rFonts w:ascii="Arial" w:hAnsi="Arial"/>
                <w:sz w:val="18"/>
              </w:rPr>
            </w:pPr>
            <w:r w:rsidRPr="00DF6A3A">
              <w:rPr>
                <w:rFonts w:ascii="Arial" w:hAnsi="Arial"/>
                <w:sz w:val="18"/>
              </w:rPr>
              <w:t>Heure</w:t>
            </w:r>
          </w:p>
        </w:tc>
      </w:tr>
      <w:tr w:rsidR="00E343EB" w:rsidRPr="00DF6A3A" w14:paraId="2E3FF249" w14:textId="77777777" w:rsidTr="00F82386">
        <w:tblPrEx>
          <w:tblCellMar>
            <w:top w:w="0" w:type="dxa"/>
            <w:bottom w:w="0" w:type="dxa"/>
          </w:tblCellMar>
        </w:tblPrEx>
        <w:trPr>
          <w:trHeight w:val="328"/>
          <w:jc w:val="center"/>
        </w:trPr>
        <w:tc>
          <w:tcPr>
            <w:tcW w:w="2127" w:type="dxa"/>
          </w:tcPr>
          <w:p w14:paraId="4076B015" w14:textId="77777777" w:rsidR="00E343EB" w:rsidRPr="00DF6A3A" w:rsidRDefault="00E343EB" w:rsidP="00E343EB">
            <w:pPr>
              <w:rPr>
                <w:b/>
                <w:sz w:val="24"/>
              </w:rPr>
            </w:pPr>
          </w:p>
        </w:tc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DDFF6" w14:textId="1BB40B7C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{{jour_retour}}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959B09" w14:textId="65295C47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{{mois_retour}}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698ABA" w14:textId="7EC5ED86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{{anne_retour}}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FBCEF9" w14:textId="0A3636CD" w:rsidR="00E343EB" w:rsidRPr="00DF6A3A" w:rsidRDefault="00E343EB" w:rsidP="00E343EB">
            <w:pPr>
              <w:jc w:val="center"/>
              <w:rPr>
                <w:sz w:val="22"/>
              </w:rPr>
            </w:pPr>
            <w:r>
              <w:rPr>
                <w:sz w:val="22"/>
              </w:rPr>
              <w:t>{{heure_retour}}</w:t>
            </w:r>
          </w:p>
        </w:tc>
      </w:tr>
    </w:tbl>
    <w:p w14:paraId="663EAD77" w14:textId="77777777" w:rsidR="002016FE" w:rsidRPr="00DF6A3A" w:rsidRDefault="002016FE" w:rsidP="002016FE">
      <w:pPr>
        <w:ind w:left="1134"/>
        <w:rPr>
          <w:rFonts w:ascii="Arial" w:hAnsi="Arial"/>
          <w:sz w:val="8"/>
          <w:szCs w:val="8"/>
        </w:rPr>
      </w:pPr>
    </w:p>
    <w:p w14:paraId="0D918AFF" w14:textId="77777777" w:rsidR="002016FE" w:rsidRPr="00DF6A3A" w:rsidRDefault="002016FE" w:rsidP="002016FE">
      <w:pPr>
        <w:ind w:left="1134"/>
        <w:rPr>
          <w:rFonts w:ascii="Arial" w:hAnsi="Arial"/>
        </w:rPr>
      </w:pPr>
      <w:r w:rsidRPr="00DF6A3A">
        <w:rPr>
          <w:rFonts w:ascii="Arial" w:hAnsi="Arial"/>
          <w:b/>
          <w:bCs/>
        </w:rPr>
        <w:t>b)</w:t>
      </w:r>
      <w:r w:rsidRPr="00DF6A3A">
        <w:rPr>
          <w:rFonts w:ascii="Arial" w:hAnsi="Arial"/>
        </w:rPr>
        <w:t xml:space="preserve"> les éléments (repas, découcher,…) pris en charge :     </w:t>
      </w:r>
      <w:r w:rsidRPr="00DF6A3A">
        <w:rPr>
          <w:rFonts w:ascii="Arial" w:hAnsi="Arial"/>
          <w:sz w:val="22"/>
        </w:rPr>
        <w:t>……… ……..………………..</w:t>
      </w:r>
    </w:p>
    <w:p w14:paraId="238E072B" w14:textId="6885EBA9" w:rsidR="002016FE" w:rsidRPr="00DF6A3A" w:rsidRDefault="002016FE" w:rsidP="002016FE">
      <w:pPr>
        <w:spacing w:before="120"/>
        <w:ind w:left="1134"/>
        <w:rPr>
          <w:rFonts w:ascii="Arial" w:hAnsi="Arial"/>
        </w:rPr>
      </w:pPr>
      <w:r w:rsidRPr="00DF6A3A">
        <w:rPr>
          <w:rFonts w:ascii="Arial" w:hAnsi="Arial"/>
          <w:b/>
          <w:bCs/>
        </w:rPr>
        <w:t xml:space="preserve">c) </w:t>
      </w:r>
      <w:r w:rsidRPr="00DF6A3A">
        <w:rPr>
          <w:rFonts w:ascii="Arial" w:hAnsi="Arial"/>
        </w:rPr>
        <w:t xml:space="preserve">les frais de voyages engagés (joindre les justificatifs) : </w:t>
      </w:r>
      <w:r w:rsidR="00E343EB">
        <w:rPr>
          <w:rFonts w:ascii="Arial" w:hAnsi="Arial"/>
          <w:sz w:val="22"/>
        </w:rPr>
        <w:t>{{frait_voyage}}</w:t>
      </w:r>
    </w:p>
    <w:p w14:paraId="1AB5CEBF" w14:textId="77777777" w:rsidR="002016FE" w:rsidRPr="00DF6A3A" w:rsidRDefault="002016FE" w:rsidP="00A667BC">
      <w:pPr>
        <w:spacing w:before="120"/>
        <w:rPr>
          <w:rFonts w:ascii="Arial" w:hAnsi="Arial"/>
          <w:sz w:val="8"/>
          <w:szCs w:val="8"/>
        </w:rPr>
      </w:pPr>
    </w:p>
    <w:p w14:paraId="4BC92BDC" w14:textId="77777777" w:rsidR="002016FE" w:rsidRPr="00DF6A3A" w:rsidRDefault="002016FE" w:rsidP="0062094E">
      <w:pPr>
        <w:pStyle w:val="Titre6"/>
      </w:pPr>
      <w:r w:rsidRPr="00DF6A3A">
        <w:t>Signature</w:t>
      </w:r>
      <w:r w:rsidR="007C6DDB" w:rsidRPr="00DF6A3A">
        <w:t xml:space="preserve"> de l’agent</w:t>
      </w:r>
      <w:r w:rsidR="007C6DDB" w:rsidRPr="00DF6A3A">
        <w:tab/>
      </w:r>
      <w:r w:rsidR="007C6DDB" w:rsidRPr="00DF6A3A">
        <w:tab/>
      </w:r>
      <w:r w:rsidRPr="00DF6A3A">
        <w:tab/>
        <w:t xml:space="preserve">                                        </w:t>
      </w:r>
      <w:r w:rsidR="0062094E" w:rsidRPr="00DF6A3A">
        <w:t xml:space="preserve">Validation </w:t>
      </w:r>
      <w:r w:rsidR="00A667BC" w:rsidRPr="00DF6A3A">
        <w:t>de la hiérarchie</w:t>
      </w:r>
    </w:p>
    <w:p w14:paraId="7FA472C8" w14:textId="77777777" w:rsidR="002016FE" w:rsidRPr="00DF6A3A" w:rsidRDefault="00A667BC" w:rsidP="002016FE">
      <w:pPr>
        <w:ind w:firstLine="708"/>
      </w:pPr>
      <w:r w:rsidRPr="00DF6A3A">
        <w:tab/>
      </w:r>
      <w:r w:rsidRPr="00DF6A3A">
        <w:tab/>
      </w:r>
      <w:r w:rsidRPr="00DF6A3A">
        <w:tab/>
      </w:r>
      <w:r w:rsidRPr="00DF6A3A">
        <w:tab/>
      </w:r>
      <w:r w:rsidRPr="00DF6A3A">
        <w:tab/>
      </w:r>
      <w:r w:rsidRPr="00DF6A3A">
        <w:tab/>
      </w:r>
      <w:r w:rsidRPr="00DF6A3A">
        <w:tab/>
        <w:t xml:space="preserve">            </w:t>
      </w:r>
      <w:r w:rsidR="007C6DDB" w:rsidRPr="00DF6A3A">
        <w:t xml:space="preserve">        </w:t>
      </w:r>
      <w:r w:rsidR="002016FE" w:rsidRPr="00DF6A3A">
        <w:t xml:space="preserve"> (Date et signature)</w:t>
      </w:r>
    </w:p>
    <w:p w14:paraId="62D45705" w14:textId="77777777" w:rsidR="00A667BC" w:rsidRPr="00DF6A3A" w:rsidRDefault="007C6DDB" w:rsidP="00A667BC">
      <w:pPr>
        <w:ind w:left="3540" w:firstLine="708"/>
        <w:rPr>
          <w:b/>
        </w:rPr>
      </w:pPr>
      <w:r w:rsidRPr="00DF6A3A">
        <w:t xml:space="preserve">      </w:t>
      </w:r>
      <w:r w:rsidR="00A667BC" w:rsidRPr="00DF6A3A">
        <w:rPr>
          <w:b/>
        </w:rPr>
        <w:t>Signature du Chef de Service</w:t>
      </w:r>
      <w:r w:rsidR="00A667BC" w:rsidRPr="00DF6A3A">
        <w:rPr>
          <w:b/>
        </w:rPr>
        <w:tab/>
      </w:r>
      <w:r w:rsidR="00A667BC" w:rsidRPr="00DF6A3A">
        <w:rPr>
          <w:b/>
        </w:rPr>
        <w:tab/>
      </w:r>
      <w:r w:rsidRPr="00DF6A3A">
        <w:rPr>
          <w:b/>
        </w:rPr>
        <w:t xml:space="preserve">  </w:t>
      </w:r>
      <w:r w:rsidR="00A667BC" w:rsidRPr="00DF6A3A">
        <w:rPr>
          <w:b/>
        </w:rPr>
        <w:t>Signature du Chef de Division</w:t>
      </w:r>
    </w:p>
    <w:p w14:paraId="071B381B" w14:textId="77777777" w:rsidR="00A667BC" w:rsidRPr="00DF6A3A" w:rsidRDefault="00A667BC" w:rsidP="002016FE">
      <w:pPr>
        <w:ind w:firstLine="708"/>
      </w:pPr>
    </w:p>
    <w:p w14:paraId="3A441CC1" w14:textId="77777777" w:rsidR="00BD1BB5" w:rsidRPr="00DF6A3A" w:rsidRDefault="00BD1BB5" w:rsidP="002016FE">
      <w:pPr>
        <w:ind w:firstLine="708"/>
      </w:pPr>
    </w:p>
    <w:p w14:paraId="620FF3C0" w14:textId="77777777" w:rsidR="00BD1BB5" w:rsidRPr="00DF6A3A" w:rsidRDefault="00BD1BB5" w:rsidP="002016FE">
      <w:pPr>
        <w:ind w:firstLine="708"/>
      </w:pPr>
    </w:p>
    <w:p w14:paraId="1906EC36" w14:textId="77777777" w:rsidR="00BD1BB5" w:rsidRPr="00DF6A3A" w:rsidRDefault="00BD1BB5" w:rsidP="002016FE">
      <w:pPr>
        <w:ind w:firstLine="708"/>
      </w:pPr>
    </w:p>
    <w:p w14:paraId="39A096D4" w14:textId="77777777" w:rsidR="002016FE" w:rsidRPr="00DF6A3A" w:rsidRDefault="002016FE" w:rsidP="002016FE">
      <w:pPr>
        <w:ind w:firstLine="708"/>
      </w:pPr>
    </w:p>
    <w:p w14:paraId="60C71A3B" w14:textId="77777777" w:rsidR="00D75D25" w:rsidRPr="00DF6A3A" w:rsidRDefault="00D75D25" w:rsidP="002016FE">
      <w:pPr>
        <w:ind w:firstLine="708"/>
      </w:pPr>
    </w:p>
    <w:p w14:paraId="514633C2" w14:textId="77777777" w:rsidR="00A667BC" w:rsidRPr="00DF6A3A" w:rsidRDefault="00A667BC" w:rsidP="007C6DDB"/>
    <w:p w14:paraId="0D3C69A7" w14:textId="77777777" w:rsidR="00FC44A6" w:rsidRPr="00DF6A3A" w:rsidRDefault="00772FE9" w:rsidP="00D75D25">
      <w:pPr>
        <w:ind w:firstLine="708"/>
      </w:pPr>
      <w:r w:rsidRPr="00DF6A3A">
        <w:rPr>
          <w:rFonts w:ascii="Calibri" w:hAnsi="Calibri"/>
          <w:noProof/>
        </w:rPr>
        <w:pict w14:anchorId="0E037A02">
          <v:shape id="_x0000_s2131" type="#_x0000_t32" style="position:absolute;left:0;text-align:left;margin-left:-3.25pt;margin-top:-.1pt;width:548.25pt;height:0;z-index:7" o:connectortype="straight" strokeweight="1.5pt"/>
        </w:pict>
      </w:r>
    </w:p>
    <w:p w14:paraId="61ADECC7" w14:textId="77777777" w:rsidR="006B638D" w:rsidRPr="00DF6A3A" w:rsidRDefault="006B638D" w:rsidP="006B638D">
      <w:pPr>
        <w:ind w:left="6946"/>
        <w:rPr>
          <w:rFonts w:ascii="Calibri" w:hAnsi="Calibri"/>
        </w:rPr>
      </w:pPr>
      <w:r w:rsidRPr="00DF6A3A">
        <w:rPr>
          <w:rFonts w:ascii="Calibri" w:hAnsi="Calibri"/>
          <w:noProof/>
        </w:rPr>
        <w:lastRenderedPageBreak/>
        <w:t>Ré. Ordre de Mission (1)</w:t>
      </w:r>
      <w:r w:rsidRPr="00DF6A3A">
        <w:rPr>
          <w:rFonts w:ascii="Calibri" w:hAnsi="Calibri"/>
        </w:rPr>
        <w:t> : …………………...….</w:t>
      </w:r>
    </w:p>
    <w:p w14:paraId="68618893" w14:textId="77777777" w:rsidR="006B638D" w:rsidRPr="00DF6A3A" w:rsidRDefault="006B638D" w:rsidP="006B638D">
      <w:pPr>
        <w:ind w:left="6946"/>
        <w:rPr>
          <w:rFonts w:ascii="Calibri" w:hAnsi="Calibri"/>
        </w:rPr>
      </w:pPr>
      <w:r w:rsidRPr="00DF6A3A">
        <w:rPr>
          <w:rFonts w:ascii="Calibri" w:hAnsi="Calibri"/>
        </w:rPr>
        <w:t>Direction : ………………………</w:t>
      </w:r>
    </w:p>
    <w:p w14:paraId="00C15A08" w14:textId="77777777" w:rsidR="006B638D" w:rsidRPr="00DF6A3A" w:rsidRDefault="006B638D" w:rsidP="006B638D">
      <w:pPr>
        <w:ind w:left="6946"/>
        <w:rPr>
          <w:rFonts w:ascii="Calibri" w:hAnsi="Calibri"/>
        </w:rPr>
      </w:pPr>
      <w:r w:rsidRPr="00DF6A3A">
        <w:rPr>
          <w:rFonts w:ascii="Calibri" w:hAnsi="Calibri"/>
        </w:rPr>
        <w:t>Division : …………………………</w:t>
      </w:r>
    </w:p>
    <w:p w14:paraId="14A7843B" w14:textId="77777777" w:rsidR="006B638D" w:rsidRPr="00DF6A3A" w:rsidRDefault="006B638D" w:rsidP="006B638D">
      <w:pPr>
        <w:ind w:left="6946"/>
        <w:rPr>
          <w:rFonts w:ascii="Calibri" w:hAnsi="Calibri"/>
        </w:rPr>
      </w:pPr>
      <w:r w:rsidRPr="00DF6A3A">
        <w:rPr>
          <w:rFonts w:ascii="Calibri" w:hAnsi="Calibri"/>
        </w:rPr>
        <w:t>Service : ……………………..…..</w:t>
      </w:r>
    </w:p>
    <w:p w14:paraId="79887C0F" w14:textId="77777777" w:rsidR="006B638D" w:rsidRPr="00DF6A3A" w:rsidRDefault="006B638D" w:rsidP="006B638D">
      <w:pPr>
        <w:ind w:left="6946"/>
        <w:rPr>
          <w:rFonts w:ascii="Calibri" w:hAnsi="Calibri"/>
        </w:rPr>
      </w:pPr>
      <w:r w:rsidRPr="00DF6A3A">
        <w:rPr>
          <w:rFonts w:ascii="Calibri" w:hAnsi="Calibri"/>
        </w:rPr>
        <w:t>Etablissement : ……………..</w:t>
      </w:r>
    </w:p>
    <w:p w14:paraId="040C52BC" w14:textId="77777777" w:rsidR="006B638D" w:rsidRPr="00DF6A3A" w:rsidRDefault="006B638D" w:rsidP="006B638D">
      <w:pPr>
        <w:ind w:left="6946"/>
        <w:rPr>
          <w:rFonts w:ascii="Calibri" w:hAnsi="Calibri"/>
        </w:rPr>
      </w:pPr>
    </w:p>
    <w:p w14:paraId="67CEBB27" w14:textId="77777777" w:rsidR="006B638D" w:rsidRPr="00DF6A3A" w:rsidRDefault="006B638D" w:rsidP="006B638D">
      <w:pPr>
        <w:ind w:left="6946"/>
        <w:rPr>
          <w:rFonts w:ascii="Calibri" w:hAnsi="Calibri"/>
          <w:b/>
          <w:bCs/>
        </w:rPr>
      </w:pPr>
    </w:p>
    <w:p w14:paraId="00EEC49A" w14:textId="77777777" w:rsidR="006B638D" w:rsidRPr="00DF6A3A" w:rsidRDefault="006B638D" w:rsidP="006B638D">
      <w:pPr>
        <w:jc w:val="center"/>
        <w:rPr>
          <w:rFonts w:ascii="Calibri" w:hAnsi="Calibri"/>
          <w:b/>
          <w:bCs/>
          <w:sz w:val="32"/>
          <w:szCs w:val="32"/>
          <w:u w:val="single"/>
        </w:rPr>
      </w:pPr>
      <w:r w:rsidRPr="00DF6A3A">
        <w:rPr>
          <w:rFonts w:ascii="Calibri" w:hAnsi="Calibri"/>
          <w:b/>
          <w:bCs/>
          <w:sz w:val="32"/>
          <w:szCs w:val="32"/>
          <w:u w:val="single"/>
        </w:rPr>
        <w:t>RAPPORT DE MISSION</w:t>
      </w:r>
    </w:p>
    <w:p w14:paraId="62F8FDF8" w14:textId="77777777" w:rsidR="006B638D" w:rsidRPr="00DF6A3A" w:rsidRDefault="006B638D" w:rsidP="006B638D">
      <w:pPr>
        <w:jc w:val="center"/>
        <w:rPr>
          <w:rFonts w:ascii="Calibri" w:hAnsi="Calibri"/>
          <w:b/>
          <w:bCs/>
          <w:sz w:val="32"/>
          <w:szCs w:val="32"/>
          <w:u w:val="single"/>
        </w:rPr>
      </w:pPr>
    </w:p>
    <w:p w14:paraId="0533EB84" w14:textId="0037945A" w:rsidR="006B638D" w:rsidRPr="00DF6A3A" w:rsidRDefault="006B638D" w:rsidP="006B638D">
      <w:pPr>
        <w:pStyle w:val="Titre8"/>
        <w:rPr>
          <w:rFonts w:ascii="Calibri" w:hAnsi="Calibri"/>
          <w:b w:val="0"/>
          <w:bCs/>
          <w:iCs/>
          <w:sz w:val="22"/>
          <w:szCs w:val="22"/>
        </w:rPr>
      </w:pPr>
      <w:r w:rsidRPr="00DF6A3A">
        <w:rPr>
          <w:rFonts w:ascii="Calibri" w:hAnsi="Calibri"/>
          <w:b w:val="0"/>
          <w:bCs/>
          <w:iCs/>
          <w:sz w:val="22"/>
          <w:szCs w:val="22"/>
        </w:rPr>
        <w:t xml:space="preserve">   Nom et Prénom :  </w:t>
      </w:r>
      <w:r w:rsidR="00312D9E">
        <w:rPr>
          <w:rFonts w:ascii="Calibri" w:hAnsi="Calibri"/>
          <w:iCs/>
          <w:sz w:val="22"/>
          <w:szCs w:val="22"/>
        </w:rPr>
        <w:t>{{nome_complet}}</w:t>
      </w:r>
      <w:r w:rsidRPr="00DF6A3A">
        <w:rPr>
          <w:rFonts w:ascii="Calibri" w:hAnsi="Calibri"/>
          <w:b w:val="0"/>
          <w:bCs/>
          <w:iCs/>
          <w:sz w:val="22"/>
          <w:szCs w:val="22"/>
        </w:rPr>
        <w:t xml:space="preserve"> </w:t>
      </w:r>
      <w:r w:rsidR="006B2A0F">
        <w:rPr>
          <w:rFonts w:ascii="Calibri" w:hAnsi="Calibri"/>
          <w:b w:val="0"/>
          <w:bCs/>
          <w:iCs/>
          <w:sz w:val="22"/>
          <w:szCs w:val="22"/>
        </w:rPr>
        <w:t xml:space="preserve">              </w:t>
      </w:r>
      <w:r w:rsidRPr="00DF6A3A">
        <w:rPr>
          <w:rFonts w:ascii="Calibri" w:hAnsi="Calibri"/>
          <w:b w:val="0"/>
          <w:bCs/>
          <w:iCs/>
          <w:sz w:val="22"/>
          <w:szCs w:val="22"/>
        </w:rPr>
        <w:t xml:space="preserve">   Mle : </w:t>
      </w:r>
      <w:r w:rsidR="00312D9E">
        <w:rPr>
          <w:rFonts w:ascii="Calibri" w:hAnsi="Calibri"/>
          <w:iCs/>
          <w:sz w:val="22"/>
          <w:szCs w:val="22"/>
        </w:rPr>
        <w:t>{{matricule}}</w:t>
      </w:r>
      <w:r w:rsidRPr="00DF6A3A">
        <w:rPr>
          <w:rFonts w:ascii="Calibri" w:hAnsi="Calibri"/>
          <w:b w:val="0"/>
          <w:bCs/>
          <w:iCs/>
          <w:sz w:val="22"/>
          <w:szCs w:val="22"/>
        </w:rPr>
        <w:t xml:space="preserve"> </w:t>
      </w:r>
      <w:r w:rsidR="006B2A0F">
        <w:rPr>
          <w:rFonts w:ascii="Calibri" w:hAnsi="Calibri"/>
          <w:b w:val="0"/>
          <w:bCs/>
          <w:iCs/>
          <w:sz w:val="22"/>
          <w:szCs w:val="22"/>
        </w:rPr>
        <w:t xml:space="preserve">           </w:t>
      </w:r>
      <w:r w:rsidRPr="00DF6A3A">
        <w:rPr>
          <w:rFonts w:ascii="Calibri" w:hAnsi="Calibri"/>
          <w:b w:val="0"/>
          <w:bCs/>
          <w:iCs/>
          <w:sz w:val="22"/>
          <w:szCs w:val="22"/>
        </w:rPr>
        <w:t xml:space="preserve">  Classement :  </w:t>
      </w:r>
      <w:r w:rsidR="00312D9E">
        <w:rPr>
          <w:rFonts w:ascii="Calibri" w:hAnsi="Calibri"/>
          <w:iCs/>
          <w:sz w:val="22"/>
          <w:szCs w:val="22"/>
        </w:rPr>
        <w:t>{{classement}}</w:t>
      </w:r>
    </w:p>
    <w:p w14:paraId="33DECC6B" w14:textId="77777777" w:rsidR="006B638D" w:rsidRPr="00DF6A3A" w:rsidRDefault="006B638D" w:rsidP="006B638D">
      <w:pPr>
        <w:rPr>
          <w:rFonts w:ascii="Calibri" w:hAnsi="Calibri"/>
          <w:sz w:val="18"/>
          <w:szCs w:val="18"/>
        </w:rPr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25"/>
        <w:gridCol w:w="425"/>
        <w:gridCol w:w="425"/>
        <w:gridCol w:w="426"/>
        <w:gridCol w:w="425"/>
        <w:gridCol w:w="425"/>
        <w:gridCol w:w="7372"/>
      </w:tblGrid>
      <w:tr w:rsidR="006B638D" w:rsidRPr="00DF6A3A" w14:paraId="0D261557" w14:textId="77777777" w:rsidTr="006B638D">
        <w:tc>
          <w:tcPr>
            <w:tcW w:w="1134" w:type="dxa"/>
            <w:vMerge w:val="restart"/>
          </w:tcPr>
          <w:p w14:paraId="0554F7D2" w14:textId="77777777" w:rsidR="006B638D" w:rsidRPr="00DF6A3A" w:rsidRDefault="006B638D" w:rsidP="00DA23BF">
            <w:pPr>
              <w:jc w:val="center"/>
              <w:rPr>
                <w:rFonts w:ascii="Calibri" w:hAnsi="Calibri"/>
                <w:sz w:val="18"/>
                <w:szCs w:val="18"/>
              </w:rPr>
            </w:pPr>
          </w:p>
          <w:p w14:paraId="27B3E9B0" w14:textId="77777777" w:rsidR="006B638D" w:rsidRPr="00DF6A3A" w:rsidRDefault="006B638D" w:rsidP="00DA23BF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Date</w:t>
            </w:r>
          </w:p>
        </w:tc>
        <w:tc>
          <w:tcPr>
            <w:tcW w:w="2551" w:type="dxa"/>
            <w:gridSpan w:val="6"/>
          </w:tcPr>
          <w:p w14:paraId="3C18D9D5" w14:textId="77777777" w:rsidR="006B638D" w:rsidRPr="00DF6A3A" w:rsidRDefault="006B638D" w:rsidP="00DA23BF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Horaire de Travail</w:t>
            </w:r>
          </w:p>
        </w:tc>
        <w:tc>
          <w:tcPr>
            <w:tcW w:w="7372" w:type="dxa"/>
            <w:vMerge w:val="restart"/>
          </w:tcPr>
          <w:p w14:paraId="20699281" w14:textId="77777777" w:rsidR="006B638D" w:rsidRPr="00DF6A3A" w:rsidRDefault="006B638D" w:rsidP="00DA23BF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Travaux effectués</w:t>
            </w:r>
          </w:p>
        </w:tc>
      </w:tr>
      <w:tr w:rsidR="006B638D" w:rsidRPr="00DF6A3A" w14:paraId="79E288EB" w14:textId="77777777" w:rsidTr="006B638D">
        <w:tc>
          <w:tcPr>
            <w:tcW w:w="1134" w:type="dxa"/>
            <w:vMerge/>
          </w:tcPr>
          <w:p w14:paraId="090D601C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612CB9CF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1</w:t>
            </w:r>
            <w:r w:rsidRPr="00DF6A3A">
              <w:rPr>
                <w:rFonts w:ascii="Calibri" w:hAnsi="Calibri"/>
                <w:sz w:val="18"/>
                <w:szCs w:val="18"/>
                <w:vertAlign w:val="superscript"/>
              </w:rPr>
              <w:t>ère</w:t>
            </w:r>
            <w:r w:rsidRPr="00DF6A3A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gridSpan w:val="2"/>
          </w:tcPr>
          <w:p w14:paraId="0BE1176A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2</w:t>
            </w:r>
            <w:r w:rsidRPr="00DF6A3A">
              <w:rPr>
                <w:rFonts w:ascii="Calibri" w:hAnsi="Calibri"/>
                <w:sz w:val="18"/>
                <w:szCs w:val="18"/>
                <w:vertAlign w:val="superscript"/>
              </w:rPr>
              <w:t>ème</w:t>
            </w:r>
            <w:r w:rsidRPr="00DF6A3A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gridSpan w:val="2"/>
          </w:tcPr>
          <w:p w14:paraId="554BEF7C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3</w:t>
            </w:r>
            <w:r w:rsidRPr="00DF6A3A">
              <w:rPr>
                <w:rFonts w:ascii="Calibri" w:hAnsi="Calibri"/>
                <w:sz w:val="18"/>
                <w:szCs w:val="18"/>
                <w:vertAlign w:val="superscript"/>
              </w:rPr>
              <w:t>ème</w:t>
            </w:r>
            <w:r w:rsidRPr="00DF6A3A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7372" w:type="dxa"/>
            <w:vMerge/>
          </w:tcPr>
          <w:p w14:paraId="5D2F47CE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6B638D" w:rsidRPr="00DF6A3A" w14:paraId="3B231A33" w14:textId="77777777" w:rsidTr="006B638D">
        <w:tc>
          <w:tcPr>
            <w:tcW w:w="1134" w:type="dxa"/>
            <w:vMerge/>
          </w:tcPr>
          <w:p w14:paraId="02AB8C79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50" w:type="dxa"/>
            <w:gridSpan w:val="2"/>
          </w:tcPr>
          <w:p w14:paraId="0A389D0E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Période</w:t>
            </w:r>
          </w:p>
        </w:tc>
        <w:tc>
          <w:tcPr>
            <w:tcW w:w="851" w:type="dxa"/>
            <w:gridSpan w:val="2"/>
          </w:tcPr>
          <w:p w14:paraId="38EDE42D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Période</w:t>
            </w:r>
          </w:p>
        </w:tc>
        <w:tc>
          <w:tcPr>
            <w:tcW w:w="850" w:type="dxa"/>
            <w:gridSpan w:val="2"/>
          </w:tcPr>
          <w:p w14:paraId="195764C3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Période</w:t>
            </w:r>
          </w:p>
        </w:tc>
        <w:tc>
          <w:tcPr>
            <w:tcW w:w="7372" w:type="dxa"/>
            <w:vMerge/>
          </w:tcPr>
          <w:p w14:paraId="48C14FE7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6B638D" w:rsidRPr="00DF6A3A" w14:paraId="22058F14" w14:textId="77777777" w:rsidTr="006B638D">
        <w:tc>
          <w:tcPr>
            <w:tcW w:w="1134" w:type="dxa"/>
            <w:vMerge/>
          </w:tcPr>
          <w:p w14:paraId="4CB0E2BB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425" w:type="dxa"/>
          </w:tcPr>
          <w:p w14:paraId="38F6EF5C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de</w:t>
            </w:r>
          </w:p>
        </w:tc>
        <w:tc>
          <w:tcPr>
            <w:tcW w:w="425" w:type="dxa"/>
          </w:tcPr>
          <w:p w14:paraId="74496493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à</w:t>
            </w:r>
          </w:p>
        </w:tc>
        <w:tc>
          <w:tcPr>
            <w:tcW w:w="425" w:type="dxa"/>
          </w:tcPr>
          <w:p w14:paraId="3EA45888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de</w:t>
            </w:r>
          </w:p>
        </w:tc>
        <w:tc>
          <w:tcPr>
            <w:tcW w:w="426" w:type="dxa"/>
          </w:tcPr>
          <w:p w14:paraId="41E5406F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à</w:t>
            </w:r>
          </w:p>
        </w:tc>
        <w:tc>
          <w:tcPr>
            <w:tcW w:w="425" w:type="dxa"/>
          </w:tcPr>
          <w:p w14:paraId="12E5B2CD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de</w:t>
            </w:r>
          </w:p>
        </w:tc>
        <w:tc>
          <w:tcPr>
            <w:tcW w:w="425" w:type="dxa"/>
          </w:tcPr>
          <w:p w14:paraId="11091919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  <w:r w:rsidRPr="00DF6A3A">
              <w:rPr>
                <w:rFonts w:ascii="Calibri" w:hAnsi="Calibri"/>
                <w:sz w:val="18"/>
                <w:szCs w:val="18"/>
              </w:rPr>
              <w:t>à</w:t>
            </w:r>
          </w:p>
        </w:tc>
        <w:tc>
          <w:tcPr>
            <w:tcW w:w="7372" w:type="dxa"/>
            <w:vMerge/>
          </w:tcPr>
          <w:p w14:paraId="25149785" w14:textId="77777777" w:rsidR="006B638D" w:rsidRPr="00DF6A3A" w:rsidRDefault="006B638D" w:rsidP="00DA23BF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6B638D" w:rsidRPr="00DF6A3A" w14:paraId="68F55033" w14:textId="77777777" w:rsidTr="006B638D">
        <w:tc>
          <w:tcPr>
            <w:tcW w:w="1134" w:type="dxa"/>
          </w:tcPr>
          <w:p w14:paraId="4A4EA9DD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6D75495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DD4B50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7432237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4287561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5CFF4DE8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95CA00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0174628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248CEDD3" w14:textId="77777777" w:rsidTr="006B638D">
        <w:tc>
          <w:tcPr>
            <w:tcW w:w="1134" w:type="dxa"/>
          </w:tcPr>
          <w:p w14:paraId="2612AF5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5DD5062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66186C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67C95E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549074D2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4DE8052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6ED901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02BCEAEB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2A979435" w14:textId="77777777" w:rsidTr="006B638D">
        <w:tc>
          <w:tcPr>
            <w:tcW w:w="1134" w:type="dxa"/>
          </w:tcPr>
          <w:p w14:paraId="4D8C70D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1FD12FD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724EEC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1EE8E717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67F629EE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9B381B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684967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478DEBB0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6993AD0C" w14:textId="77777777" w:rsidTr="006B638D">
        <w:tc>
          <w:tcPr>
            <w:tcW w:w="1134" w:type="dxa"/>
          </w:tcPr>
          <w:p w14:paraId="141D83DB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B5830C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1154931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749CC8A7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3DCA97F1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033DA5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04BCA4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769C69C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319522A9" w14:textId="77777777" w:rsidTr="006B638D">
        <w:tc>
          <w:tcPr>
            <w:tcW w:w="1134" w:type="dxa"/>
          </w:tcPr>
          <w:p w14:paraId="616289D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1C4EC6D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152ECF65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FD70C64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380322B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B5847E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4CC7A2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237744B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7DBE3AF6" w14:textId="77777777" w:rsidTr="006B638D">
        <w:tc>
          <w:tcPr>
            <w:tcW w:w="1134" w:type="dxa"/>
          </w:tcPr>
          <w:p w14:paraId="415F8DF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9D68ED5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732412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DF9F206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68C691E4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4D7BD22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37F8B0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4F049468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12DD37E8" w14:textId="77777777" w:rsidTr="006B638D">
        <w:tc>
          <w:tcPr>
            <w:tcW w:w="1134" w:type="dxa"/>
          </w:tcPr>
          <w:p w14:paraId="05E8DFC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51DD00F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67C2994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453DEAC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2092200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0E3D1E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5EF8ACE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050E5B9D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52ED4DEB" w14:textId="77777777" w:rsidTr="006B638D">
        <w:tc>
          <w:tcPr>
            <w:tcW w:w="1134" w:type="dxa"/>
          </w:tcPr>
          <w:p w14:paraId="4BB676A7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1F2C76D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9D96382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33CB53E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1A5FCC45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82C41BD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4E2E53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0F80955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2E3B8A99" w14:textId="77777777" w:rsidTr="006B638D">
        <w:tc>
          <w:tcPr>
            <w:tcW w:w="1134" w:type="dxa"/>
          </w:tcPr>
          <w:p w14:paraId="74D3161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10496B9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081733F7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7D314EC3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67A78C58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21BFEF67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5B4FF751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25CFC168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05FD1863" w14:textId="77777777" w:rsidTr="006B638D">
        <w:tc>
          <w:tcPr>
            <w:tcW w:w="1134" w:type="dxa"/>
          </w:tcPr>
          <w:p w14:paraId="3D40E4ED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7D9B2DA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533BD3B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CEF5E9E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6" w:type="dxa"/>
          </w:tcPr>
          <w:p w14:paraId="360DB99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4796197E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425" w:type="dxa"/>
          </w:tcPr>
          <w:p w14:paraId="645CDABA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  <w:tc>
          <w:tcPr>
            <w:tcW w:w="7372" w:type="dxa"/>
          </w:tcPr>
          <w:p w14:paraId="593FF73F" w14:textId="77777777" w:rsidR="006B638D" w:rsidRPr="00DF6A3A" w:rsidRDefault="006B638D" w:rsidP="00DA23BF">
            <w:pPr>
              <w:rPr>
                <w:rFonts w:ascii="Calibri" w:hAnsi="Calibri"/>
                <w:sz w:val="48"/>
                <w:szCs w:val="48"/>
              </w:rPr>
            </w:pPr>
          </w:p>
        </w:tc>
      </w:tr>
      <w:tr w:rsidR="006B638D" w:rsidRPr="00DF6A3A" w14:paraId="5DA1C115" w14:textId="77777777" w:rsidTr="006B638D">
        <w:tc>
          <w:tcPr>
            <w:tcW w:w="11057" w:type="dxa"/>
            <w:gridSpan w:val="8"/>
          </w:tcPr>
          <w:p w14:paraId="599D420A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  <w:r w:rsidRPr="00DF6A3A">
              <w:rPr>
                <w:rFonts w:ascii="Calibri" w:hAnsi="Calibri"/>
                <w:b/>
                <w:sz w:val="22"/>
                <w:szCs w:val="22"/>
              </w:rPr>
              <w:t>Signature Agent                                                    Signature du Chef direct                                      Signature de la Hiérarchie (2)</w:t>
            </w:r>
          </w:p>
          <w:p w14:paraId="00FB5CB1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61FAAB9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7E54C6E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2B1F95E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0B86A15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DCA86C9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6B638D" w:rsidRPr="00DF6A3A" w14:paraId="3CA16EC2" w14:textId="77777777" w:rsidTr="006B638D">
        <w:tc>
          <w:tcPr>
            <w:tcW w:w="11057" w:type="dxa"/>
            <w:gridSpan w:val="8"/>
          </w:tcPr>
          <w:p w14:paraId="21792A68" w14:textId="77777777" w:rsidR="006B638D" w:rsidRPr="00DF6A3A" w:rsidRDefault="006B638D" w:rsidP="00DA23BF">
            <w:pPr>
              <w:rPr>
                <w:rFonts w:ascii="Calibri" w:hAnsi="Calibri"/>
                <w:b/>
                <w:sz w:val="22"/>
                <w:szCs w:val="22"/>
              </w:rPr>
            </w:pPr>
            <w:r w:rsidRPr="00DF6A3A">
              <w:rPr>
                <w:rFonts w:ascii="Calibri" w:hAnsi="Calibri"/>
                <w:b/>
                <w:sz w:val="22"/>
                <w:szCs w:val="22"/>
                <w:u w:val="single"/>
              </w:rPr>
              <w:t>Très important</w:t>
            </w:r>
            <w:r w:rsidRPr="00DF6A3A">
              <w:rPr>
                <w:rFonts w:ascii="Calibri" w:hAnsi="Calibri"/>
                <w:b/>
                <w:sz w:val="22"/>
                <w:szCs w:val="22"/>
              </w:rPr>
              <w:t> :</w:t>
            </w:r>
          </w:p>
          <w:p w14:paraId="405CA136" w14:textId="77777777" w:rsidR="006B638D" w:rsidRPr="00DF6A3A" w:rsidRDefault="006B638D" w:rsidP="00DA23BF">
            <w:pPr>
              <w:rPr>
                <w:rFonts w:ascii="Calibri" w:hAnsi="Calibri"/>
              </w:rPr>
            </w:pPr>
            <w:r w:rsidRPr="00DF6A3A">
              <w:rPr>
                <w:rFonts w:ascii="Calibri" w:hAnsi="Calibri"/>
              </w:rPr>
              <w:t xml:space="preserve">Cette feuille doit parvenir à l’administratif de l’unité immédiatement après la réalisation de la mission. </w:t>
            </w:r>
          </w:p>
        </w:tc>
      </w:tr>
    </w:tbl>
    <w:p w14:paraId="1822CFA9" w14:textId="77777777" w:rsidR="006B638D" w:rsidRPr="00DF6A3A" w:rsidRDefault="006B638D" w:rsidP="006B638D">
      <w:pPr>
        <w:ind w:left="-284"/>
        <w:rPr>
          <w:rFonts w:ascii="Calibri" w:hAnsi="Calibri"/>
          <w:sz w:val="18"/>
          <w:szCs w:val="18"/>
        </w:rPr>
      </w:pPr>
    </w:p>
    <w:p w14:paraId="0A854F4E" w14:textId="77777777" w:rsidR="006B638D" w:rsidRPr="00DF6A3A" w:rsidRDefault="006B638D" w:rsidP="006B638D">
      <w:pPr>
        <w:numPr>
          <w:ilvl w:val="0"/>
          <w:numId w:val="10"/>
        </w:numPr>
        <w:rPr>
          <w:rFonts w:ascii="Calibri" w:hAnsi="Calibri"/>
          <w:sz w:val="18"/>
          <w:szCs w:val="18"/>
        </w:rPr>
      </w:pPr>
      <w:r w:rsidRPr="00DF6A3A">
        <w:rPr>
          <w:rFonts w:ascii="Calibri" w:hAnsi="Calibri"/>
          <w:sz w:val="18"/>
          <w:szCs w:val="18"/>
        </w:rPr>
        <w:t>Mettre la référence de l’ordre de mission correspondant au déplacement</w:t>
      </w:r>
    </w:p>
    <w:p w14:paraId="37400CB2" w14:textId="77777777" w:rsidR="006B638D" w:rsidRPr="00DF6A3A" w:rsidRDefault="006B638D" w:rsidP="006B638D">
      <w:pPr>
        <w:numPr>
          <w:ilvl w:val="0"/>
          <w:numId w:val="10"/>
        </w:numPr>
        <w:rPr>
          <w:rFonts w:ascii="Calibri" w:hAnsi="Calibri"/>
          <w:sz w:val="18"/>
          <w:szCs w:val="18"/>
        </w:rPr>
      </w:pPr>
      <w:r w:rsidRPr="00DF6A3A">
        <w:rPr>
          <w:rFonts w:ascii="Calibri" w:hAnsi="Calibri"/>
          <w:sz w:val="18"/>
          <w:szCs w:val="18"/>
        </w:rPr>
        <w:t>La hiérarchie peut être soit le chef de département, de service, de Division ou le Directeur</w:t>
      </w:r>
    </w:p>
    <w:p w14:paraId="2F33ECB2" w14:textId="77777777" w:rsidR="006B638D" w:rsidRPr="00DF6A3A" w:rsidRDefault="006B638D" w:rsidP="006B638D">
      <w:pPr>
        <w:rPr>
          <w:rFonts w:ascii="Calibri" w:hAnsi="Calibri"/>
          <w:sz w:val="18"/>
          <w:szCs w:val="18"/>
        </w:rPr>
      </w:pPr>
    </w:p>
    <w:p w14:paraId="760C2EF2" w14:textId="77777777" w:rsidR="006B638D" w:rsidRPr="00DF6A3A" w:rsidRDefault="006B638D" w:rsidP="006B638D">
      <w:pPr>
        <w:rPr>
          <w:rFonts w:ascii="Calibri" w:hAnsi="Calibri"/>
          <w:i/>
          <w:iCs/>
          <w:sz w:val="24"/>
          <w:szCs w:val="24"/>
        </w:rPr>
      </w:pPr>
    </w:p>
    <w:p w14:paraId="4C71E24A" w14:textId="77777777" w:rsidR="00FC44A6" w:rsidRPr="00DF6A3A" w:rsidRDefault="00FC44A6" w:rsidP="006B638D"/>
    <w:p w14:paraId="48030BC5" w14:textId="77777777" w:rsidR="00FC44A6" w:rsidRPr="00DF6A3A" w:rsidRDefault="00FC44A6" w:rsidP="002016FE">
      <w:pPr>
        <w:ind w:firstLine="708"/>
      </w:pPr>
    </w:p>
    <w:sectPr w:rsidR="00FC44A6" w:rsidRPr="00DF6A3A" w:rsidSect="00BD1BB5">
      <w:headerReference w:type="default" r:id="rId8"/>
      <w:pgSz w:w="11906" w:h="16838"/>
      <w:pgMar w:top="426" w:right="849" w:bottom="426" w:left="567" w:header="28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7CF2" w14:textId="77777777" w:rsidR="00851474" w:rsidRDefault="00851474">
      <w:r>
        <w:separator/>
      </w:r>
    </w:p>
  </w:endnote>
  <w:endnote w:type="continuationSeparator" w:id="0">
    <w:p w14:paraId="59F3BEB8" w14:textId="77777777" w:rsidR="00851474" w:rsidRDefault="00851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84DD" w14:textId="77777777" w:rsidR="00851474" w:rsidRDefault="00851474">
      <w:r>
        <w:separator/>
      </w:r>
    </w:p>
  </w:footnote>
  <w:footnote w:type="continuationSeparator" w:id="0">
    <w:p w14:paraId="104D406A" w14:textId="77777777" w:rsidR="00851474" w:rsidRDefault="00851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8CFD" w14:textId="77777777" w:rsidR="00CB2F6B" w:rsidRDefault="009C7645" w:rsidP="00EE3920">
    <w:pPr>
      <w:pStyle w:val="En-tte"/>
    </w:pPr>
    <w:r>
      <w:rPr>
        <w:noProof/>
      </w:rPr>
    </w:r>
    <w:r w:rsidR="00BD1BB5">
      <w:rPr>
        <w:noProof/>
      </w:rPr>
      <w:pict w14:anchorId="6367A9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width:537.85pt;height:56.55pt;mso-position-horizontal-relative:char;mso-position-vertical-relative:line">
          <v:imagedata r:id="rId1" o:title="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254"/>
    <w:multiLevelType w:val="hybridMultilevel"/>
    <w:tmpl w:val="11CACB82"/>
    <w:lvl w:ilvl="0" w:tplc="ACA23350">
      <w:start w:val="1"/>
      <w:numFmt w:val="decimal"/>
      <w:lvlText w:val="(%1)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1D3C389D"/>
    <w:multiLevelType w:val="singleLevel"/>
    <w:tmpl w:val="2B1E72C4"/>
    <w:lvl w:ilvl="0"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2" w15:restartNumberingAfterBreak="0">
    <w:nsid w:val="21EA5170"/>
    <w:multiLevelType w:val="hybridMultilevel"/>
    <w:tmpl w:val="1A30158A"/>
    <w:lvl w:ilvl="0" w:tplc="E656EC62">
      <w:start w:val="1"/>
      <w:numFmt w:val="lowerLetter"/>
      <w:lvlText w:val="%1)"/>
      <w:lvlJc w:val="left"/>
      <w:pPr>
        <w:ind w:left="1494" w:hanging="360"/>
      </w:pPr>
      <w:rPr>
        <w:rFonts w:ascii="Arial" w:hAnsi="Arial" w:hint="default"/>
        <w:b/>
        <w:sz w:val="2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AE408AB"/>
    <w:multiLevelType w:val="singleLevel"/>
    <w:tmpl w:val="7F182DA2"/>
    <w:lvl w:ilvl="0"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" w15:restartNumberingAfterBreak="0">
    <w:nsid w:val="47803D8F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56693021"/>
    <w:multiLevelType w:val="hybridMultilevel"/>
    <w:tmpl w:val="1A30158A"/>
    <w:lvl w:ilvl="0" w:tplc="E656EC62">
      <w:start w:val="1"/>
      <w:numFmt w:val="lowerLetter"/>
      <w:lvlText w:val="%1)"/>
      <w:lvlJc w:val="left"/>
      <w:pPr>
        <w:ind w:left="1494" w:hanging="360"/>
      </w:pPr>
      <w:rPr>
        <w:rFonts w:ascii="Arial" w:hAnsi="Arial" w:hint="default"/>
        <w:b/>
        <w:sz w:val="2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C5B4DB1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5D6B67"/>
    <w:multiLevelType w:val="hybridMultilevel"/>
    <w:tmpl w:val="1A30158A"/>
    <w:lvl w:ilvl="0" w:tplc="E656EC62">
      <w:start w:val="1"/>
      <w:numFmt w:val="lowerLetter"/>
      <w:lvlText w:val="%1)"/>
      <w:lvlJc w:val="left"/>
      <w:pPr>
        <w:ind w:left="1494" w:hanging="360"/>
      </w:pPr>
      <w:rPr>
        <w:rFonts w:ascii="Arial" w:hAnsi="Arial" w:hint="default"/>
        <w:b/>
        <w:sz w:val="2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722F4B35"/>
    <w:multiLevelType w:val="hybridMultilevel"/>
    <w:tmpl w:val="42D2D064"/>
    <w:lvl w:ilvl="0" w:tplc="7D64FC80">
      <w:numFmt w:val="bullet"/>
      <w:lvlText w:val="-"/>
      <w:lvlJc w:val="left"/>
      <w:pPr>
        <w:ind w:left="397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35" w:hanging="360"/>
      </w:pPr>
      <w:rPr>
        <w:rFonts w:ascii="Wingdings" w:hAnsi="Wingdings" w:hint="default"/>
      </w:rPr>
    </w:lvl>
  </w:abstractNum>
  <w:abstractNum w:abstractNumId="9" w15:restartNumberingAfterBreak="0">
    <w:nsid w:val="7B217C97"/>
    <w:multiLevelType w:val="hybridMultilevel"/>
    <w:tmpl w:val="CD7E10B6"/>
    <w:lvl w:ilvl="0" w:tplc="FD265B8E">
      <w:numFmt w:val="bullet"/>
      <w:lvlText w:val=""/>
      <w:lvlJc w:val="left"/>
      <w:pPr>
        <w:ind w:left="3900" w:hanging="360"/>
      </w:pPr>
      <w:rPr>
        <w:rFonts w:ascii="Symbol" w:eastAsia="Times New Roman" w:hAnsi="Symbol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 w16cid:durableId="1283880109">
    <w:abstractNumId w:val="3"/>
  </w:num>
  <w:num w:numId="2" w16cid:durableId="1743677021">
    <w:abstractNumId w:val="4"/>
  </w:num>
  <w:num w:numId="3" w16cid:durableId="1442607382">
    <w:abstractNumId w:val="1"/>
  </w:num>
  <w:num w:numId="4" w16cid:durableId="623536942">
    <w:abstractNumId w:val="6"/>
  </w:num>
  <w:num w:numId="5" w16cid:durableId="538056023">
    <w:abstractNumId w:val="5"/>
  </w:num>
  <w:num w:numId="6" w16cid:durableId="1834251454">
    <w:abstractNumId w:val="7"/>
  </w:num>
  <w:num w:numId="7" w16cid:durableId="1669164446">
    <w:abstractNumId w:val="2"/>
  </w:num>
  <w:num w:numId="8" w16cid:durableId="584268579">
    <w:abstractNumId w:val="9"/>
  </w:num>
  <w:num w:numId="9" w16cid:durableId="1835995510">
    <w:abstractNumId w:val="8"/>
  </w:num>
  <w:num w:numId="10" w16cid:durableId="20990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35" fillcolor="black" strokecolor="#f2f2f2">
      <v:fill color="black"/>
      <v:stroke color="#f2f2f2" weight="3pt"/>
      <v:shadow on="t" type="perspective" color="#7f7f7f" opacity=".5" offset="1pt" offset2="-1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351"/>
    <w:rsid w:val="00006005"/>
    <w:rsid w:val="00045F32"/>
    <w:rsid w:val="00055363"/>
    <w:rsid w:val="00057476"/>
    <w:rsid w:val="00074A5F"/>
    <w:rsid w:val="000B214A"/>
    <w:rsid w:val="000C4C1C"/>
    <w:rsid w:val="000E7BCA"/>
    <w:rsid w:val="000F0416"/>
    <w:rsid w:val="000F1F11"/>
    <w:rsid w:val="000F2DBF"/>
    <w:rsid w:val="00113F8A"/>
    <w:rsid w:val="001142DE"/>
    <w:rsid w:val="00116A38"/>
    <w:rsid w:val="00120957"/>
    <w:rsid w:val="00127722"/>
    <w:rsid w:val="001327D0"/>
    <w:rsid w:val="00135D1D"/>
    <w:rsid w:val="00156800"/>
    <w:rsid w:val="00170306"/>
    <w:rsid w:val="001827D7"/>
    <w:rsid w:val="00183F2B"/>
    <w:rsid w:val="001E2F5C"/>
    <w:rsid w:val="001F5153"/>
    <w:rsid w:val="001F7CDB"/>
    <w:rsid w:val="002016FE"/>
    <w:rsid w:val="00204B50"/>
    <w:rsid w:val="002467D1"/>
    <w:rsid w:val="00255A68"/>
    <w:rsid w:val="00290360"/>
    <w:rsid w:val="00290D54"/>
    <w:rsid w:val="002B4F4E"/>
    <w:rsid w:val="002B6351"/>
    <w:rsid w:val="002F148D"/>
    <w:rsid w:val="00305E4E"/>
    <w:rsid w:val="00312D9E"/>
    <w:rsid w:val="00314436"/>
    <w:rsid w:val="00341C04"/>
    <w:rsid w:val="00380E81"/>
    <w:rsid w:val="003A7D31"/>
    <w:rsid w:val="003D25A2"/>
    <w:rsid w:val="003F069D"/>
    <w:rsid w:val="00405ECC"/>
    <w:rsid w:val="00445F15"/>
    <w:rsid w:val="00474C00"/>
    <w:rsid w:val="00481146"/>
    <w:rsid w:val="004978F9"/>
    <w:rsid w:val="004D37A9"/>
    <w:rsid w:val="004E65B1"/>
    <w:rsid w:val="004F59F2"/>
    <w:rsid w:val="00533698"/>
    <w:rsid w:val="00547AFF"/>
    <w:rsid w:val="0056527D"/>
    <w:rsid w:val="00571A8D"/>
    <w:rsid w:val="00571F07"/>
    <w:rsid w:val="00573DAA"/>
    <w:rsid w:val="00576092"/>
    <w:rsid w:val="00580135"/>
    <w:rsid w:val="005851C7"/>
    <w:rsid w:val="005A340A"/>
    <w:rsid w:val="005A7207"/>
    <w:rsid w:val="005B36F5"/>
    <w:rsid w:val="005D3C51"/>
    <w:rsid w:val="005E470F"/>
    <w:rsid w:val="0062094E"/>
    <w:rsid w:val="00632AED"/>
    <w:rsid w:val="00635BB7"/>
    <w:rsid w:val="0064780A"/>
    <w:rsid w:val="006540F3"/>
    <w:rsid w:val="00655DCF"/>
    <w:rsid w:val="00672888"/>
    <w:rsid w:val="00696AEE"/>
    <w:rsid w:val="006A35B2"/>
    <w:rsid w:val="006B2A0F"/>
    <w:rsid w:val="006B5D22"/>
    <w:rsid w:val="006B638D"/>
    <w:rsid w:val="006D7BA5"/>
    <w:rsid w:val="006E1CB7"/>
    <w:rsid w:val="006E4B2D"/>
    <w:rsid w:val="007041D4"/>
    <w:rsid w:val="0070522B"/>
    <w:rsid w:val="0071033D"/>
    <w:rsid w:val="007236FB"/>
    <w:rsid w:val="00723F01"/>
    <w:rsid w:val="007314D4"/>
    <w:rsid w:val="00734039"/>
    <w:rsid w:val="007421D4"/>
    <w:rsid w:val="00752BB1"/>
    <w:rsid w:val="0075481B"/>
    <w:rsid w:val="00772FE9"/>
    <w:rsid w:val="007739E0"/>
    <w:rsid w:val="00783FF1"/>
    <w:rsid w:val="00790363"/>
    <w:rsid w:val="007A118A"/>
    <w:rsid w:val="007B64D0"/>
    <w:rsid w:val="007C6DDB"/>
    <w:rsid w:val="007D79E7"/>
    <w:rsid w:val="007E5C14"/>
    <w:rsid w:val="007F65B9"/>
    <w:rsid w:val="0080777A"/>
    <w:rsid w:val="00837700"/>
    <w:rsid w:val="00851474"/>
    <w:rsid w:val="0085581E"/>
    <w:rsid w:val="008A2CC0"/>
    <w:rsid w:val="008C6F77"/>
    <w:rsid w:val="008E6316"/>
    <w:rsid w:val="008E6AA0"/>
    <w:rsid w:val="008F2223"/>
    <w:rsid w:val="00967838"/>
    <w:rsid w:val="009C7645"/>
    <w:rsid w:val="009D54E0"/>
    <w:rsid w:val="00A0561A"/>
    <w:rsid w:val="00A46DE5"/>
    <w:rsid w:val="00A501DF"/>
    <w:rsid w:val="00A521A7"/>
    <w:rsid w:val="00A53E33"/>
    <w:rsid w:val="00A667BC"/>
    <w:rsid w:val="00A7525F"/>
    <w:rsid w:val="00A90A44"/>
    <w:rsid w:val="00A93A11"/>
    <w:rsid w:val="00AA0BEB"/>
    <w:rsid w:val="00AA0FAE"/>
    <w:rsid w:val="00AB0E34"/>
    <w:rsid w:val="00AB62EF"/>
    <w:rsid w:val="00AD26EB"/>
    <w:rsid w:val="00AE5A10"/>
    <w:rsid w:val="00AF0FD0"/>
    <w:rsid w:val="00B16CAC"/>
    <w:rsid w:val="00B2277A"/>
    <w:rsid w:val="00B32BAD"/>
    <w:rsid w:val="00B345BB"/>
    <w:rsid w:val="00B5729D"/>
    <w:rsid w:val="00B64E25"/>
    <w:rsid w:val="00B80142"/>
    <w:rsid w:val="00B93AB2"/>
    <w:rsid w:val="00BD1BB5"/>
    <w:rsid w:val="00BF5594"/>
    <w:rsid w:val="00C2520E"/>
    <w:rsid w:val="00C27925"/>
    <w:rsid w:val="00C36DAC"/>
    <w:rsid w:val="00C51AC7"/>
    <w:rsid w:val="00C63647"/>
    <w:rsid w:val="00C64464"/>
    <w:rsid w:val="00C8516A"/>
    <w:rsid w:val="00CA08A5"/>
    <w:rsid w:val="00CA4267"/>
    <w:rsid w:val="00CA7ADC"/>
    <w:rsid w:val="00CB01F3"/>
    <w:rsid w:val="00CB2F6B"/>
    <w:rsid w:val="00D070C7"/>
    <w:rsid w:val="00D541B1"/>
    <w:rsid w:val="00D75D25"/>
    <w:rsid w:val="00D87C92"/>
    <w:rsid w:val="00D9048C"/>
    <w:rsid w:val="00DA23BF"/>
    <w:rsid w:val="00DB120E"/>
    <w:rsid w:val="00DB3B96"/>
    <w:rsid w:val="00DB4F49"/>
    <w:rsid w:val="00DF6A3A"/>
    <w:rsid w:val="00E03E36"/>
    <w:rsid w:val="00E110E2"/>
    <w:rsid w:val="00E343EB"/>
    <w:rsid w:val="00E46873"/>
    <w:rsid w:val="00EC726F"/>
    <w:rsid w:val="00EE0257"/>
    <w:rsid w:val="00EE3920"/>
    <w:rsid w:val="00EF5D94"/>
    <w:rsid w:val="00F21678"/>
    <w:rsid w:val="00F56AFC"/>
    <w:rsid w:val="00F62EB3"/>
    <w:rsid w:val="00F82386"/>
    <w:rsid w:val="00F87CB4"/>
    <w:rsid w:val="00F913F9"/>
    <w:rsid w:val="00F92BDA"/>
    <w:rsid w:val="00FA4EB9"/>
    <w:rsid w:val="00FA6E37"/>
    <w:rsid w:val="00FC44A6"/>
    <w:rsid w:val="00FC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 fillcolor="black" strokecolor="#f2f2f2">
      <v:fill color="black"/>
      <v:stroke color="#f2f2f2" weight="3pt"/>
      <v:shadow on="t" type="perspective" color="#7f7f7f" opacity=".5" offset="1pt" offset2="-1pt"/>
    </o:shapedefaults>
    <o:shapelayout v:ext="edit">
      <o:idmap v:ext="edit" data="2"/>
      <o:rules v:ext="edit">
        <o:r id="V:Rule1" type="connector" idref="#_x0000_s2131"/>
        <o:r id="V:Rule2" type="connector" idref="#_x0000_s2132"/>
        <o:r id="V:Rule3" type="connector" idref="#_x0000_s2133"/>
        <o:r id="V:Rule4" type="connector" idref="#_x0000_s2134"/>
      </o:rules>
    </o:shapelayout>
  </w:shapeDefaults>
  <w:decimalSymbol w:val=","/>
  <w:listSeparator w:val=";"/>
  <w14:docId w14:val="4BB6A0C0"/>
  <w15:chartTrackingRefBased/>
  <w15:docId w15:val="{BDB88821-77C9-4379-B1DE-61EFF9BC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tabs>
        <w:tab w:val="left" w:pos="4536"/>
        <w:tab w:val="left" w:pos="6237"/>
        <w:tab w:val="left" w:pos="7938"/>
      </w:tabs>
      <w:spacing w:before="240"/>
      <w:ind w:left="5670"/>
      <w:outlineLvl w:val="0"/>
    </w:pPr>
    <w:rPr>
      <w:rFonts w:ascii="Arial" w:hAnsi="Arial"/>
      <w:b/>
      <w:bCs/>
      <w:color w:val="000080"/>
      <w:sz w:val="28"/>
      <w:szCs w:val="28"/>
    </w:rPr>
  </w:style>
  <w:style w:type="paragraph" w:styleId="Titre2">
    <w:name w:val="heading 2"/>
    <w:basedOn w:val="Normal"/>
    <w:next w:val="Normal"/>
    <w:qFormat/>
    <w:pPr>
      <w:keepNext/>
      <w:pBdr>
        <w:bottom w:val="single" w:sz="6" w:space="8" w:color="auto"/>
      </w:pBdr>
      <w:ind w:left="6237" w:right="-567"/>
      <w:outlineLvl w:val="1"/>
    </w:pPr>
    <w:rPr>
      <w:rFonts w:ascii="Arial" w:hAnsi="Arial"/>
      <w:b/>
      <w:bCs/>
    </w:rPr>
  </w:style>
  <w:style w:type="paragraph" w:styleId="Titre3">
    <w:name w:val="heading 3"/>
    <w:basedOn w:val="Normal"/>
    <w:next w:val="Normal"/>
    <w:qFormat/>
    <w:pPr>
      <w:keepNext/>
      <w:ind w:firstLine="72"/>
      <w:outlineLvl w:val="2"/>
    </w:pPr>
    <w:rPr>
      <w:rFonts w:ascii="Arial" w:hAnsi="Arial"/>
      <w:b/>
      <w:bCs/>
      <w:sz w:val="23"/>
      <w:szCs w:val="23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  <w:bCs/>
      <w:color w:val="000080"/>
      <w:sz w:val="46"/>
      <w:szCs w:val="46"/>
    </w:rPr>
  </w:style>
  <w:style w:type="paragraph" w:styleId="Titre5">
    <w:name w:val="heading 5"/>
    <w:basedOn w:val="Normal"/>
    <w:next w:val="Normal"/>
    <w:qFormat/>
    <w:pPr>
      <w:keepNext/>
      <w:tabs>
        <w:tab w:val="left" w:pos="4536"/>
        <w:tab w:val="left" w:pos="6237"/>
        <w:tab w:val="left" w:pos="7938"/>
      </w:tabs>
      <w:spacing w:before="360"/>
      <w:jc w:val="right"/>
      <w:outlineLvl w:val="4"/>
    </w:pPr>
    <w:rPr>
      <w:rFonts w:ascii="Arial" w:hAnsi="Arial"/>
      <w:b/>
      <w:bCs/>
      <w:sz w:val="24"/>
      <w:szCs w:val="24"/>
    </w:rPr>
  </w:style>
  <w:style w:type="paragraph" w:styleId="Titre6">
    <w:name w:val="heading 6"/>
    <w:basedOn w:val="Normal"/>
    <w:next w:val="Normal"/>
    <w:qFormat/>
    <w:pPr>
      <w:keepNext/>
      <w:ind w:firstLine="708"/>
      <w:outlineLvl w:val="5"/>
    </w:pPr>
    <w:rPr>
      <w:b/>
      <w:bCs/>
    </w:rPr>
  </w:style>
  <w:style w:type="paragraph" w:styleId="Titre7">
    <w:name w:val="heading 7"/>
    <w:basedOn w:val="Normal"/>
    <w:next w:val="Normal"/>
    <w:qFormat/>
    <w:pPr>
      <w:keepNext/>
      <w:tabs>
        <w:tab w:val="left" w:pos="9072"/>
      </w:tabs>
      <w:spacing w:before="240"/>
      <w:outlineLvl w:val="6"/>
    </w:pPr>
    <w:rPr>
      <w:rFonts w:ascii="Arial" w:hAnsi="Arial"/>
      <w:b/>
      <w:bCs/>
    </w:rPr>
  </w:style>
  <w:style w:type="paragraph" w:styleId="Titre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sz w:val="24"/>
      <w:szCs w:val="24"/>
    </w:rPr>
  </w:style>
  <w:style w:type="paragraph" w:styleId="Corpsdetexte2">
    <w:name w:val="Body Text 2"/>
    <w:basedOn w:val="Normal"/>
    <w:pPr>
      <w:spacing w:line="360" w:lineRule="auto"/>
    </w:pPr>
    <w:rPr>
      <w:rFonts w:ascii="Arial" w:hAnsi="Arial"/>
      <w:sz w:val="22"/>
      <w:szCs w:val="22"/>
    </w:rPr>
  </w:style>
  <w:style w:type="paragraph" w:styleId="Pieddepage">
    <w:name w:val="footer"/>
    <w:basedOn w:val="Normal"/>
    <w:pPr>
      <w:widowControl w:val="0"/>
      <w:tabs>
        <w:tab w:val="center" w:pos="4536"/>
        <w:tab w:val="right" w:pos="9072"/>
      </w:tabs>
    </w:pPr>
    <w:rPr>
      <w:snapToGrid w:val="0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edebulles">
    <w:name w:val="Balloon Text"/>
    <w:basedOn w:val="Normal"/>
    <w:semiHidden/>
    <w:rsid w:val="00F92BDA"/>
    <w:rPr>
      <w:rFonts w:ascii="Tahoma" w:hAnsi="Tahoma" w:cs="Tahoma"/>
      <w:sz w:val="16"/>
      <w:szCs w:val="16"/>
    </w:rPr>
  </w:style>
  <w:style w:type="character" w:customStyle="1" w:styleId="En-tteCar">
    <w:name w:val="En-tête Car"/>
    <w:link w:val="En-tte"/>
    <w:uiPriority w:val="99"/>
    <w:rsid w:val="00CB2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15.812\01%20-%20Ordre%20de%20Mission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431F1-B2B8-4D4B-A19A-F6ADEF08C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01 - Ordre de Mission.dot</Template>
  <TotalTime>4</TotalTime>
  <Pages>2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ORDRE DE MISSION</vt:lpstr>
    </vt:vector>
  </TitlesOfParts>
  <Company>ONE - DRA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ORDRE DE MISSION</dc:title>
  <dc:subject>ORDRE DE MISSION</dc:subject>
  <dc:creator>Administrateur</dc:creator>
  <cp:keywords>ORDRE DE MISSION</cp:keywords>
  <dc:description>ORDRE DE MISSION</dc:description>
  <cp:lastModifiedBy>JABBARI Ilyass</cp:lastModifiedBy>
  <cp:revision>2</cp:revision>
  <cp:lastPrinted>2026-01-02T14:31:00Z</cp:lastPrinted>
  <dcterms:created xsi:type="dcterms:W3CDTF">2026-02-02T15:24:00Z</dcterms:created>
  <dcterms:modified xsi:type="dcterms:W3CDTF">2026-02-02T15:24:00Z</dcterms:modified>
  <cp:category>ORDRE DE MISSION</cp:category>
</cp:coreProperties>
</file>